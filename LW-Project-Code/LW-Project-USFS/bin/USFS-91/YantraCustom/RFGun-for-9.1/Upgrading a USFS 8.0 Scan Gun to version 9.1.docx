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AF1" w:rsidRPr="00A4497C" w:rsidRDefault="00A4497C" w:rsidP="006C6C15">
      <w:pPr>
        <w:rPr>
          <w:rFonts w:ascii="Calibri Light" w:hAnsi="Calibri Light"/>
          <w:color w:val="80808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D09781B" wp14:editId="6D48CE0C">
            <wp:simplePos x="0" y="0"/>
            <wp:positionH relativeFrom="column">
              <wp:posOffset>-405765</wp:posOffset>
            </wp:positionH>
            <wp:positionV relativeFrom="paragraph">
              <wp:posOffset>-517525</wp:posOffset>
            </wp:positionV>
            <wp:extent cx="2183765" cy="2514782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well_Vert_5C_RG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2514782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01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DEE3F6" wp14:editId="1E8F6632">
                <wp:simplePos x="0" y="0"/>
                <wp:positionH relativeFrom="column">
                  <wp:posOffset>-1143000</wp:posOffset>
                </wp:positionH>
                <wp:positionV relativeFrom="paragraph">
                  <wp:posOffset>8229600</wp:posOffset>
                </wp:positionV>
                <wp:extent cx="7772400" cy="342900"/>
                <wp:effectExtent l="0" t="0" r="25400" b="381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342900"/>
                        </a:xfrm>
                        <a:prstGeom prst="rect">
                          <a:avLst/>
                        </a:prstGeom>
                        <a:solidFill>
                          <a:srgbClr val="0085CA"/>
                        </a:solidFill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F78A6" id="Rectangle 2" o:spid="_x0000_s1026" style="position:absolute;margin-left:-90pt;margin-top:9in;width:612pt;height:2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" fillcolor="#0085ca" strokecolor="#0074af [3044]"/>
            </w:pict>
          </mc:Fallback>
        </mc:AlternateContent>
      </w:r>
      <w:r w:rsidR="004510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D18558" wp14:editId="259B66DC">
                <wp:simplePos x="0" y="0"/>
                <wp:positionH relativeFrom="column">
                  <wp:posOffset>-698500</wp:posOffset>
                </wp:positionH>
                <wp:positionV relativeFrom="paragraph">
                  <wp:posOffset>8267700</wp:posOffset>
                </wp:positionV>
                <wp:extent cx="6337300" cy="304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3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2759" w:rsidRPr="00002983" w:rsidRDefault="00313A83" w:rsidP="00451013">
                            <w:pPr>
                              <w:pStyle w:val="LWBodyCopy"/>
                              <w:rPr>
                                <w:color w:val="FFFFFF" w:themeColor="background1"/>
                                <w:szCs w:val="22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2"/>
                              </w:rPr>
                              <w:t>01.26</w:t>
                            </w:r>
                            <w:r w:rsidR="004A2759" w:rsidRPr="00002983">
                              <w:rPr>
                                <w:color w:val="FFFFFF" w:themeColor="background1"/>
                                <w:szCs w:val="22"/>
                              </w:rPr>
                              <w:t xml:space="preserve">.2014   •   Version: </w:t>
                            </w:r>
                            <w:r>
                              <w:rPr>
                                <w:color w:val="FFFFFF" w:themeColor="background1"/>
                                <w:szCs w:val="22"/>
                              </w:rPr>
                              <w:t>1.1</w:t>
                            </w:r>
                            <w:r w:rsidR="004A2759" w:rsidRPr="00002983">
                              <w:rPr>
                                <w:color w:val="FFFFFF" w:themeColor="background1"/>
                                <w:szCs w:val="22"/>
                              </w:rPr>
                              <w:t xml:space="preserve">   •   Prepared by:</w:t>
                            </w:r>
                            <w:r w:rsidR="004A2759">
                              <w:rPr>
                                <w:color w:val="FFFFFF" w:themeColor="background1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4A2759">
                              <w:rPr>
                                <w:color w:val="FFFFFF" w:themeColor="background1"/>
                                <w:szCs w:val="22"/>
                              </w:rPr>
                              <w:t>Lightwellinc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18558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55pt;margin-top:651pt;width:499pt;height:2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" filled="f" stroked="f">
                <v:textbox>
                  <w:txbxContent>
                    <w:p w:rsidR="004A2759" w:rsidRPr="00002983" w:rsidRDefault="00313A83" w:rsidP="00451013">
                      <w:pPr>
                        <w:pStyle w:val="LWBodyCopy"/>
                        <w:rPr>
                          <w:color w:val="FFFFFF" w:themeColor="background1"/>
                          <w:szCs w:val="22"/>
                        </w:rPr>
                      </w:pPr>
                      <w:r>
                        <w:rPr>
                          <w:color w:val="FFFFFF" w:themeColor="background1"/>
                          <w:szCs w:val="22"/>
                        </w:rPr>
                        <w:t>01.26</w:t>
                      </w:r>
                      <w:r w:rsidR="004A2759" w:rsidRPr="00002983">
                        <w:rPr>
                          <w:color w:val="FFFFFF" w:themeColor="background1"/>
                          <w:szCs w:val="22"/>
                        </w:rPr>
                        <w:t xml:space="preserve">.2014   •   Version: </w:t>
                      </w:r>
                      <w:r>
                        <w:rPr>
                          <w:color w:val="FFFFFF" w:themeColor="background1"/>
                          <w:szCs w:val="22"/>
                        </w:rPr>
                        <w:t>1.1</w:t>
                      </w:r>
                      <w:r w:rsidR="004A2759" w:rsidRPr="00002983">
                        <w:rPr>
                          <w:color w:val="FFFFFF" w:themeColor="background1"/>
                          <w:szCs w:val="22"/>
                        </w:rPr>
                        <w:t xml:space="preserve">   •   Prepared by:</w:t>
                      </w:r>
                      <w:r w:rsidR="004A2759">
                        <w:rPr>
                          <w:color w:val="FFFFFF" w:themeColor="background1"/>
                          <w:szCs w:val="22"/>
                        </w:rPr>
                        <w:t xml:space="preserve"> </w:t>
                      </w:r>
                      <w:proofErr w:type="spellStart"/>
                      <w:r w:rsidR="004A2759">
                        <w:rPr>
                          <w:color w:val="FFFFFF" w:themeColor="background1"/>
                          <w:szCs w:val="22"/>
                        </w:rPr>
                        <w:t>Lightwellinc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12B8C" w:rsidRPr="00D12B8C">
        <w:rPr>
          <w:noProof/>
        </w:rPr>
        <w:t xml:space="preserve"> </w:t>
      </w:r>
      <w:r w:rsidR="00425BB5">
        <w:softHyphen/>
      </w:r>
      <w:r w:rsidR="00425BB5">
        <w:softHyphen/>
      </w:r>
      <w:r w:rsidR="00425BB5">
        <w:softHyphen/>
      </w:r>
      <w:r w:rsidR="00D12B8C" w:rsidRPr="00D12B8C">
        <w:rPr>
          <w:noProof/>
        </w:rPr>
        <w:t xml:space="preserve"> </w:t>
      </w:r>
    </w:p>
    <w:p w:rsidR="00130AF1" w:rsidRPr="00CF10BD" w:rsidRDefault="00130AF1" w:rsidP="00130AF1">
      <w:pPr>
        <w:rPr>
          <w:i/>
          <w:iCs/>
          <w:color w:val="B61508"/>
          <w:sz w:val="56"/>
          <w:szCs w:val="56"/>
        </w:rPr>
      </w:pPr>
    </w:p>
    <w:p w:rsidR="00130AF1" w:rsidRPr="00CF10BD" w:rsidRDefault="00130AF1" w:rsidP="00130AF1">
      <w:pPr>
        <w:rPr>
          <w:i/>
          <w:iCs/>
          <w:color w:val="B61508"/>
          <w:sz w:val="56"/>
          <w:szCs w:val="56"/>
        </w:rPr>
      </w:pPr>
    </w:p>
    <w:p w:rsidR="00D12B8C" w:rsidRPr="00CF10BD" w:rsidRDefault="00D12B8C" w:rsidP="00D12B8C">
      <w:pPr>
        <w:pStyle w:val="LWHeadline"/>
        <w:rPr>
          <w:sz w:val="56"/>
          <w:szCs w:val="56"/>
        </w:rPr>
      </w:pPr>
    </w:p>
    <w:p w:rsidR="00A4497C" w:rsidRPr="00CF10BD" w:rsidRDefault="00A4497C" w:rsidP="00D12B8C">
      <w:pPr>
        <w:pStyle w:val="LWHeadline"/>
        <w:rPr>
          <w:sz w:val="56"/>
          <w:szCs w:val="56"/>
        </w:rPr>
      </w:pPr>
    </w:p>
    <w:p w:rsidR="00130AF1" w:rsidRPr="006466F3" w:rsidRDefault="00A4497C" w:rsidP="0063638F">
      <w:pPr>
        <w:pStyle w:val="LWHeadline"/>
        <w:rPr>
          <w:sz w:val="52"/>
          <w:szCs w:val="52"/>
        </w:rPr>
      </w:pPr>
      <w:r w:rsidRPr="00CF10BD">
        <w:rPr>
          <w:sz w:val="56"/>
          <w:szCs w:val="56"/>
        </w:rPr>
        <w:br/>
      </w:r>
      <w:r w:rsidR="00E43E7F">
        <w:rPr>
          <w:sz w:val="52"/>
          <w:szCs w:val="52"/>
        </w:rPr>
        <w:t xml:space="preserve">Upgrading a USFS 8.0 Scan Gun to version 9.1 </w:t>
      </w:r>
      <w:r w:rsidR="00716260" w:rsidRPr="006466F3">
        <w:rPr>
          <w:sz w:val="52"/>
          <w:szCs w:val="52"/>
        </w:rPr>
        <w:t xml:space="preserve"> </w:t>
      </w:r>
    </w:p>
    <w:p w:rsidR="00756B5E" w:rsidRPr="00756B5E" w:rsidRDefault="00756B5E" w:rsidP="00756B5E"/>
    <w:p w:rsidR="002945C8" w:rsidRDefault="002945C8" w:rsidP="00CF10BD">
      <w:pPr>
        <w:pStyle w:val="LWSubhead"/>
      </w:pPr>
    </w:p>
    <w:p w:rsidR="00716260" w:rsidRDefault="00716260" w:rsidP="00CF10BD">
      <w:pPr>
        <w:pStyle w:val="LWSubhead"/>
      </w:pPr>
    </w:p>
    <w:p w:rsidR="00E13E2B" w:rsidRDefault="00E13E2B" w:rsidP="00CF10BD">
      <w:pPr>
        <w:pStyle w:val="LWSubhead"/>
      </w:pPr>
    </w:p>
    <w:p w:rsidR="00E13E2B" w:rsidRDefault="00313A83" w:rsidP="00CF10BD">
      <w:pPr>
        <w:pStyle w:val="LWSubhead"/>
      </w:pPr>
      <w:r w:rsidRPr="00D12B8C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CB2C704" wp14:editId="3189A8A4">
                <wp:simplePos x="0" y="0"/>
                <wp:positionH relativeFrom="column">
                  <wp:posOffset>4476750</wp:posOffset>
                </wp:positionH>
                <wp:positionV relativeFrom="paragraph">
                  <wp:posOffset>60325</wp:posOffset>
                </wp:positionV>
                <wp:extent cx="1301115" cy="32385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11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4A2759" w:rsidRPr="00D92F24" w:rsidRDefault="004A2759" w:rsidP="00D12B8C">
                            <w:pPr>
                              <w:rPr>
                                <w:i/>
                                <w:iCs/>
                                <w:noProof/>
                                <w:color w:val="404040" w:themeColor="text1" w:themeTint="BF"/>
                                <w:sz w:val="30"/>
                                <w:szCs w:val="30"/>
                              </w:rPr>
                            </w:pPr>
                            <w:r w:rsidRPr="00D92F24">
                              <w:rPr>
                                <w:i/>
                                <w:iCs/>
                                <w:color w:val="404040" w:themeColor="text1" w:themeTint="BF"/>
                                <w:sz w:val="30"/>
                                <w:szCs w:val="30"/>
                              </w:rPr>
                              <w:t>Prepared for: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2C704" id="Text Box 1" o:spid="_x0000_s1027" type="#_x0000_t202" style="position:absolute;margin-left:352.5pt;margin-top:4.75pt;width:102.45pt;height:25.5pt;z-index:-2516480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" filled="f" stroked="f">
                <v:textbox style="mso-fit-shape-to-text:t">
                  <w:txbxContent>
                    <w:p w:rsidR="004A2759" w:rsidRPr="00D92F24" w:rsidRDefault="004A2759" w:rsidP="00D12B8C">
                      <w:pPr>
                        <w:rPr>
                          <w:i/>
                          <w:iCs/>
                          <w:noProof/>
                          <w:color w:val="404040" w:themeColor="text1" w:themeTint="BF"/>
                          <w:sz w:val="30"/>
                          <w:szCs w:val="30"/>
                        </w:rPr>
                      </w:pPr>
                      <w:r w:rsidRPr="00D92F24">
                        <w:rPr>
                          <w:i/>
                          <w:iCs/>
                          <w:color w:val="404040" w:themeColor="text1" w:themeTint="BF"/>
                          <w:sz w:val="30"/>
                          <w:szCs w:val="30"/>
                        </w:rPr>
                        <w:t>Prepared for:</w:t>
                      </w:r>
                    </w:p>
                  </w:txbxContent>
                </v:textbox>
              </v:shape>
            </w:pict>
          </mc:Fallback>
        </mc:AlternateContent>
      </w:r>
    </w:p>
    <w:p w:rsidR="00E13E2B" w:rsidRDefault="00313A83" w:rsidP="00CF10BD">
      <w:pPr>
        <w:pStyle w:val="LWSubhea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BB609E" wp14:editId="5B764DC3">
                <wp:simplePos x="0" y="0"/>
                <wp:positionH relativeFrom="column">
                  <wp:posOffset>3800475</wp:posOffset>
                </wp:positionH>
                <wp:positionV relativeFrom="page">
                  <wp:posOffset>6238875</wp:posOffset>
                </wp:positionV>
                <wp:extent cx="2628900" cy="8763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2759" w:rsidRDefault="00313A83" w:rsidP="00716260">
                            <w:pPr>
                              <w:jc w:val="center"/>
                              <w:rPr>
                                <w:rFonts w:ascii="Calibri Light" w:hAnsi="Calibri 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 Light" w:hAnsi="Calibri Light"/>
                                <w:sz w:val="32"/>
                                <w:szCs w:val="32"/>
                              </w:rPr>
                              <w:t>FS &amp; BLM Users</w:t>
                            </w:r>
                          </w:p>
                          <w:p w:rsidR="00313A83" w:rsidRPr="00002983" w:rsidRDefault="00313A83" w:rsidP="00716260">
                            <w:pPr>
                              <w:jc w:val="center"/>
                              <w:rPr>
                                <w:rFonts w:ascii="Calibri Light" w:hAnsi="Calibri 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 Light" w:hAnsi="Calibri Light"/>
                                <w:sz w:val="32"/>
                                <w:szCs w:val="32"/>
                              </w:rPr>
                              <w:t>(Lightwell Team will help you if you have questions)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609E" id="Text Box 4" o:spid="_x0000_s1028" type="#_x0000_t202" style="position:absolute;margin-left:299.25pt;margin-top:491.25pt;width:207pt;height:6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" filled="f" stroked="f">
                <v:textbox>
                  <w:txbxContent>
                    <w:p w:rsidR="004A2759" w:rsidRDefault="00313A83" w:rsidP="00716260">
                      <w:pPr>
                        <w:jc w:val="center"/>
                        <w:rPr>
                          <w:rFonts w:ascii="Calibri Light" w:hAnsi="Calibri Light"/>
                          <w:sz w:val="32"/>
                          <w:szCs w:val="32"/>
                        </w:rPr>
                      </w:pPr>
                      <w:r>
                        <w:rPr>
                          <w:rFonts w:ascii="Calibri Light" w:hAnsi="Calibri Light"/>
                          <w:sz w:val="32"/>
                          <w:szCs w:val="32"/>
                        </w:rPr>
                        <w:t>FS &amp; BLM Users</w:t>
                      </w:r>
                    </w:p>
                    <w:p w:rsidR="00313A83" w:rsidRPr="00002983" w:rsidRDefault="00313A83" w:rsidP="00716260">
                      <w:pPr>
                        <w:jc w:val="center"/>
                        <w:rPr>
                          <w:rFonts w:ascii="Calibri Light" w:hAnsi="Calibri Light"/>
                          <w:sz w:val="32"/>
                          <w:szCs w:val="32"/>
                        </w:rPr>
                      </w:pPr>
                      <w:r>
                        <w:rPr>
                          <w:rFonts w:ascii="Calibri Light" w:hAnsi="Calibri Light"/>
                          <w:sz w:val="32"/>
                          <w:szCs w:val="32"/>
                        </w:rPr>
                        <w:t>(Lightwell Team will help you if you have questions)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716260" w:rsidRDefault="00716260" w:rsidP="00CF10BD">
      <w:pPr>
        <w:pStyle w:val="LWSubhead"/>
      </w:pPr>
    </w:p>
    <w:p w:rsidR="00716260" w:rsidRDefault="00716260" w:rsidP="00CF10BD">
      <w:pPr>
        <w:pStyle w:val="LWSubhead"/>
      </w:pPr>
    </w:p>
    <w:p w:rsidR="00130AF1" w:rsidRDefault="00B01B7B" w:rsidP="00CF10BD">
      <w:pPr>
        <w:pStyle w:val="LWSubhead"/>
      </w:pPr>
      <w:r w:rsidRPr="00002983">
        <w:br/>
      </w:r>
    </w:p>
    <w:p w:rsidR="00615929" w:rsidRDefault="00615929" w:rsidP="00CF10BD">
      <w:pPr>
        <w:pStyle w:val="LWSubhead"/>
      </w:pPr>
    </w:p>
    <w:p w:rsidR="009D6857" w:rsidRDefault="009D6857" w:rsidP="00CF10BD">
      <w:pPr>
        <w:pStyle w:val="LWSubhead"/>
      </w:pPr>
    </w:p>
    <w:p w:rsidR="004773FF" w:rsidRDefault="00860956" w:rsidP="00362BFF">
      <w:pPr>
        <w:pStyle w:val="LWSubhead"/>
      </w:pPr>
      <w:r>
        <w:rPr>
          <w:noProof/>
        </w:rPr>
        <w:drawing>
          <wp:inline distT="0" distB="0" distL="0" distR="0" wp14:anchorId="7457512F" wp14:editId="72AC2D1C">
            <wp:extent cx="1638300" cy="6223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ri.angalich@oxford_BPMark_web_base.jpg"/>
                    <pic:cNvPicPr/>
                  </pic:nvPicPr>
                  <pic:blipFill>
                    <a:blip r:embed="rId9">
                      <a:clrChange>
                        <a:clrFrom>
                          <a:srgbClr val="FFFCFC"/>
                        </a:clrFrom>
                        <a:clrTo>
                          <a:srgbClr val="FFFC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2"/>
          <w:szCs w:val="24"/>
        </w:rPr>
        <w:id w:val="194963900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007CB9" w:themeColor="accent1"/>
          <w:sz w:val="36"/>
          <w:szCs w:val="28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</w:rPr>
            <w:id w:val="-1558158206"/>
            <w:docPartObj>
              <w:docPartGallery w:val="Table of Contents"/>
              <w:docPartUnique/>
            </w:docPartObj>
          </w:sdtPr>
          <w:sdtEndPr>
            <w:rPr>
              <w:rFonts w:ascii="Calibri" w:eastAsiaTheme="minorEastAsia" w:hAnsi="Calibri"/>
              <w:noProof/>
              <w:szCs w:val="24"/>
            </w:rPr>
          </w:sdtEndPr>
          <w:sdtContent>
            <w:p w:rsidR="002945C8" w:rsidRDefault="002945C8" w:rsidP="002945C8">
              <w:pPr>
                <w:pStyle w:val="TOCHeading"/>
                <w:spacing w:before="0" w:line="240" w:lineRule="auto"/>
              </w:pPr>
              <w:r>
                <w:t>Table of Contents</w:t>
              </w:r>
            </w:p>
            <w:p w:rsidR="005E0B8D" w:rsidRDefault="002945C8">
              <w:pPr>
                <w:pStyle w:val="TOC1"/>
                <w:tabs>
                  <w:tab w:val="right" w:leader="dot" w:pos="8630"/>
                </w:tabs>
                <w:rPr>
                  <w:rFonts w:asciiTheme="minorHAnsi" w:hAnsiTheme="minorHAnsi"/>
                  <w:b w:val="0"/>
                  <w:noProof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10027819" w:history="1">
                <w:r w:rsidR="005E0B8D" w:rsidRPr="00FD7DBA">
                  <w:rPr>
                    <w:rStyle w:val="Hyperlink"/>
                    <w:noProof/>
                  </w:rPr>
                  <w:t>You will need:</w:t>
                </w:r>
                <w:r w:rsidR="005E0B8D">
                  <w:rPr>
                    <w:noProof/>
                    <w:webHidden/>
                  </w:rPr>
                  <w:tab/>
                </w:r>
                <w:r w:rsidR="005E0B8D">
                  <w:rPr>
                    <w:noProof/>
                    <w:webHidden/>
                  </w:rPr>
                  <w:fldChar w:fldCharType="begin"/>
                </w:r>
                <w:r w:rsidR="005E0B8D">
                  <w:rPr>
                    <w:noProof/>
                    <w:webHidden/>
                  </w:rPr>
                  <w:instrText xml:space="preserve"> PAGEREF _Toc410027819 \h </w:instrText>
                </w:r>
                <w:r w:rsidR="005E0B8D">
                  <w:rPr>
                    <w:noProof/>
                    <w:webHidden/>
                  </w:rPr>
                </w:r>
                <w:r w:rsidR="005E0B8D">
                  <w:rPr>
                    <w:noProof/>
                    <w:webHidden/>
                  </w:rPr>
                  <w:fldChar w:fldCharType="separate"/>
                </w:r>
                <w:r w:rsidR="005E0B8D">
                  <w:rPr>
                    <w:noProof/>
                    <w:webHidden/>
                  </w:rPr>
                  <w:t>3</w:t>
                </w:r>
                <w:r w:rsidR="005E0B8D">
                  <w:rPr>
                    <w:noProof/>
                    <w:webHidden/>
                  </w:rPr>
                  <w:fldChar w:fldCharType="end"/>
                </w:r>
              </w:hyperlink>
            </w:p>
            <w:p w:rsidR="005E0B8D" w:rsidRDefault="0058650F">
              <w:pPr>
                <w:pStyle w:val="TOC1"/>
                <w:tabs>
                  <w:tab w:val="right" w:leader="dot" w:pos="8630"/>
                </w:tabs>
                <w:rPr>
                  <w:rFonts w:asciiTheme="minorHAnsi" w:hAnsiTheme="minorHAnsi"/>
                  <w:b w:val="0"/>
                  <w:noProof/>
                  <w:szCs w:val="22"/>
                </w:rPr>
              </w:pPr>
              <w:hyperlink w:anchor="_Toc410027820" w:history="1">
                <w:r w:rsidR="005E0B8D" w:rsidRPr="00FD7DBA">
                  <w:rPr>
                    <w:rStyle w:val="Hyperlink"/>
                    <w:noProof/>
                  </w:rPr>
                  <w:t>Upgrading a USFS 8.0 Scan Gun to version 9.1</w:t>
                </w:r>
                <w:r w:rsidR="005E0B8D">
                  <w:rPr>
                    <w:noProof/>
                    <w:webHidden/>
                  </w:rPr>
                  <w:tab/>
                </w:r>
                <w:r w:rsidR="005E0B8D">
                  <w:rPr>
                    <w:noProof/>
                    <w:webHidden/>
                  </w:rPr>
                  <w:fldChar w:fldCharType="begin"/>
                </w:r>
                <w:r w:rsidR="005E0B8D">
                  <w:rPr>
                    <w:noProof/>
                    <w:webHidden/>
                  </w:rPr>
                  <w:instrText xml:space="preserve"> PAGEREF _Toc410027820 \h </w:instrText>
                </w:r>
                <w:r w:rsidR="005E0B8D">
                  <w:rPr>
                    <w:noProof/>
                    <w:webHidden/>
                  </w:rPr>
                </w:r>
                <w:r w:rsidR="005E0B8D">
                  <w:rPr>
                    <w:noProof/>
                    <w:webHidden/>
                  </w:rPr>
                  <w:fldChar w:fldCharType="separate"/>
                </w:r>
                <w:r w:rsidR="005E0B8D">
                  <w:rPr>
                    <w:noProof/>
                    <w:webHidden/>
                  </w:rPr>
                  <w:t>3</w:t>
                </w:r>
                <w:r w:rsidR="005E0B8D">
                  <w:rPr>
                    <w:noProof/>
                    <w:webHidden/>
                  </w:rPr>
                  <w:fldChar w:fldCharType="end"/>
                </w:r>
              </w:hyperlink>
            </w:p>
            <w:p w:rsidR="002945C8" w:rsidRDefault="002945C8" w:rsidP="002945C8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0B0EA1" w:rsidRDefault="0058650F" w:rsidP="002945C8">
          <w:pPr>
            <w:pStyle w:val="TOCHeading"/>
          </w:pPr>
        </w:p>
      </w:sdtContent>
    </w:sdt>
    <w:p w:rsidR="004773FF" w:rsidRDefault="004773FF" w:rsidP="00362BFF">
      <w:pPr>
        <w:pStyle w:val="LWSubhead"/>
      </w:pPr>
    </w:p>
    <w:p w:rsidR="004773FF" w:rsidRPr="004773FF" w:rsidRDefault="004773FF" w:rsidP="00362BFF">
      <w:pPr>
        <w:pStyle w:val="LWSubhead"/>
      </w:pPr>
    </w:p>
    <w:p w:rsidR="0081639C" w:rsidRPr="00427B29" w:rsidRDefault="00130AF1" w:rsidP="00391879">
      <w:pPr>
        <w:pStyle w:val="Heading1"/>
      </w:pPr>
      <w:r>
        <w:rPr>
          <w:color w:val="B61508"/>
          <w:sz w:val="30"/>
        </w:rPr>
        <w:br w:type="page"/>
      </w:r>
    </w:p>
    <w:p w:rsidR="00220E9F" w:rsidRDefault="00220E9F" w:rsidP="00707354">
      <w:pPr>
        <w:pStyle w:val="Heading1"/>
      </w:pPr>
      <w:bookmarkStart w:id="0" w:name="_Toc410027819"/>
      <w:r>
        <w:t>You will need:</w:t>
      </w:r>
      <w:bookmarkEnd w:id="0"/>
    </w:p>
    <w:p w:rsidR="00852453" w:rsidRDefault="00506DAA" w:rsidP="00220E9F">
      <w:pPr>
        <w:pStyle w:val="LWBullets"/>
      </w:pPr>
      <w:r>
        <w:t xml:space="preserve">You will need the following </w:t>
      </w:r>
      <w:r w:rsidR="00313A83">
        <w:t xml:space="preserve">3 </w:t>
      </w:r>
      <w:r>
        <w:t>fil</w:t>
      </w:r>
      <w:r w:rsidR="00852453">
        <w:t xml:space="preserve">es </w:t>
      </w:r>
    </w:p>
    <w:p w:rsidR="00220E9F" w:rsidRDefault="00852453" w:rsidP="00852453">
      <w:pPr>
        <w:pStyle w:val="LWBullets"/>
        <w:numPr>
          <w:ilvl w:val="0"/>
          <w:numId w:val="0"/>
        </w:numPr>
        <w:ind w:firstLine="720"/>
      </w:pPr>
      <w:r w:rsidRPr="00852453">
        <w:rPr>
          <w:highlight w:val="yellow"/>
        </w:rPr>
        <w:t>(</w:t>
      </w:r>
      <w:proofErr w:type="spellStart"/>
      <w:r w:rsidRPr="00852453">
        <w:rPr>
          <w:highlight w:val="yellow"/>
        </w:rPr>
        <w:t>Lightwell</w:t>
      </w:r>
      <w:proofErr w:type="spellEnd"/>
      <w:r w:rsidRPr="00852453">
        <w:rPr>
          <w:highlight w:val="yellow"/>
        </w:rPr>
        <w:t xml:space="preserve"> Team has copies of these files if you face any difficulties</w:t>
      </w:r>
      <w:r w:rsidR="00506DAA" w:rsidRPr="00852453">
        <w:rPr>
          <w:highlight w:val="yellow"/>
        </w:rPr>
        <w:t>)</w:t>
      </w:r>
      <w:r w:rsidR="00220E9F" w:rsidRPr="00852453">
        <w:rPr>
          <w:highlight w:val="yellow"/>
        </w:rPr>
        <w:t>:</w:t>
      </w:r>
    </w:p>
    <w:p w:rsidR="00220E9F" w:rsidRDefault="00220E9F" w:rsidP="00220E9F">
      <w:pPr>
        <w:pStyle w:val="LWBullets"/>
        <w:numPr>
          <w:ilvl w:val="1"/>
          <w:numId w:val="1"/>
        </w:numPr>
        <w:rPr>
          <w:sz w:val="16"/>
          <w:szCs w:val="16"/>
        </w:rPr>
      </w:pPr>
      <w:r w:rsidRPr="00220E9F">
        <w:rPr>
          <w:sz w:val="16"/>
          <w:szCs w:val="16"/>
        </w:rPr>
        <w:t>YantraHostList.xml</w:t>
      </w:r>
    </w:p>
    <w:p w:rsidR="00852453" w:rsidRPr="00220E9F" w:rsidRDefault="00E4048B" w:rsidP="00852453">
      <w:pPr>
        <w:pStyle w:val="LWBullets"/>
        <w:numPr>
          <w:ilvl w:val="0"/>
          <w:numId w:val="0"/>
        </w:numPr>
        <w:ind w:left="720" w:firstLine="720"/>
        <w:rPr>
          <w:sz w:val="16"/>
          <w:szCs w:val="16"/>
        </w:rPr>
      </w:pPr>
      <w:r>
        <w:rPr>
          <w:sz w:val="16"/>
          <w:szCs w:val="16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45pt;height:49.5pt" o:ole="">
            <v:imagedata r:id="rId10" o:title=""/>
          </v:shape>
          <o:OLEObject Type="Embed" ProgID="Package" ShapeID="_x0000_i1027" DrawAspect="Icon" ObjectID="_1483901054" r:id="rId11"/>
        </w:object>
      </w:r>
    </w:p>
    <w:p w:rsidR="00220E9F" w:rsidRDefault="00220E9F" w:rsidP="00220E9F">
      <w:pPr>
        <w:pStyle w:val="LWBullets"/>
        <w:numPr>
          <w:ilvl w:val="1"/>
          <w:numId w:val="1"/>
        </w:numPr>
        <w:rPr>
          <w:sz w:val="16"/>
          <w:szCs w:val="16"/>
        </w:rPr>
      </w:pPr>
      <w:r w:rsidRPr="00220E9F">
        <w:rPr>
          <w:sz w:val="16"/>
          <w:szCs w:val="16"/>
        </w:rPr>
        <w:t>YantraMobileApp_WCE4_5.ARMV4.CAB</w:t>
      </w:r>
    </w:p>
    <w:p w:rsidR="00852453" w:rsidRDefault="00852453" w:rsidP="00852453">
      <w:pPr>
        <w:pStyle w:val="LWBullets"/>
        <w:numPr>
          <w:ilvl w:val="0"/>
          <w:numId w:val="0"/>
        </w:numPr>
        <w:ind w:left="1440"/>
        <w:rPr>
          <w:sz w:val="16"/>
          <w:szCs w:val="16"/>
        </w:rPr>
      </w:pPr>
      <w:r>
        <w:rPr>
          <w:sz w:val="16"/>
          <w:szCs w:val="16"/>
        </w:rPr>
        <w:object w:dxaOrig="1534" w:dyaOrig="991">
          <v:shape id="_x0000_i1025" type="#_x0000_t75" style="width:76.45pt;height:49.5pt" o:ole="">
            <v:imagedata r:id="rId12" o:title=""/>
          </v:shape>
          <o:OLEObject Type="Embed" ProgID="Package" ShapeID="_x0000_i1025" DrawAspect="Icon" ObjectID="_1483901055" r:id="rId13"/>
        </w:object>
      </w:r>
    </w:p>
    <w:p w:rsidR="00852453" w:rsidRPr="00220E9F" w:rsidRDefault="00852453" w:rsidP="00852453">
      <w:pPr>
        <w:pStyle w:val="LWBullets"/>
        <w:numPr>
          <w:ilvl w:val="0"/>
          <w:numId w:val="0"/>
        </w:numPr>
        <w:ind w:left="1440"/>
        <w:rPr>
          <w:sz w:val="16"/>
          <w:szCs w:val="16"/>
        </w:rPr>
      </w:pPr>
    </w:p>
    <w:p w:rsidR="00220E9F" w:rsidRDefault="00220E9F" w:rsidP="00220E9F">
      <w:pPr>
        <w:pStyle w:val="LWBullets"/>
        <w:numPr>
          <w:ilvl w:val="1"/>
          <w:numId w:val="1"/>
        </w:numPr>
        <w:rPr>
          <w:sz w:val="16"/>
          <w:szCs w:val="16"/>
        </w:rPr>
      </w:pPr>
      <w:r w:rsidRPr="00220E9F">
        <w:rPr>
          <w:sz w:val="16"/>
          <w:szCs w:val="16"/>
        </w:rPr>
        <w:t>OnRestore.txt</w:t>
      </w:r>
    </w:p>
    <w:p w:rsidR="00852453" w:rsidRDefault="00852453" w:rsidP="00852453">
      <w:pPr>
        <w:pStyle w:val="ListParagraph"/>
        <w:ind w:left="1440"/>
        <w:rPr>
          <w:sz w:val="16"/>
          <w:szCs w:val="16"/>
        </w:rPr>
      </w:pPr>
      <w:r>
        <w:rPr>
          <w:sz w:val="16"/>
          <w:szCs w:val="16"/>
        </w:rPr>
        <w:object w:dxaOrig="1534" w:dyaOrig="991">
          <v:shape id="_x0000_i1026" type="#_x0000_t75" style="width:76.45pt;height:49.5pt" o:ole="">
            <v:imagedata r:id="rId14" o:title=""/>
          </v:shape>
          <o:OLEObject Type="Embed" ProgID="Package" ShapeID="_x0000_i1026" DrawAspect="Icon" ObjectID="_1483901056" r:id="rId15"/>
        </w:object>
      </w:r>
    </w:p>
    <w:p w:rsidR="00506DAA" w:rsidRPr="009F2950" w:rsidRDefault="00506DAA" w:rsidP="00506DAA">
      <w:pPr>
        <w:pStyle w:val="LWBullets"/>
      </w:pPr>
      <w:r w:rsidRPr="009F2950">
        <w:t xml:space="preserve">You will need a Scan Gun Power/USB adapter. </w:t>
      </w:r>
    </w:p>
    <w:p w:rsidR="009F1186" w:rsidRPr="00506DAA" w:rsidRDefault="00506DAA" w:rsidP="005E0B8D">
      <w:pPr>
        <w:pStyle w:val="LWBullets"/>
      </w:pPr>
      <w:r w:rsidRPr="00506DAA">
        <w:t>You will nee</w:t>
      </w:r>
      <w:r w:rsidR="009F1186">
        <w:t xml:space="preserve">d a Windows 7 (64 bit) machine. </w:t>
      </w:r>
    </w:p>
    <w:p w:rsidR="00D95917" w:rsidRDefault="009F1186" w:rsidP="00707354">
      <w:pPr>
        <w:pStyle w:val="Heading1"/>
      </w:pPr>
      <w:bookmarkStart w:id="1" w:name="_Toc410027820"/>
      <w:r>
        <w:t>Upgrading a USFS</w:t>
      </w:r>
      <w:r w:rsidR="00506DAA">
        <w:t xml:space="preserve"> 8.0</w:t>
      </w:r>
      <w:r>
        <w:t xml:space="preserve"> Scan Gun</w:t>
      </w:r>
      <w:r w:rsidR="00506DAA">
        <w:t xml:space="preserve"> to</w:t>
      </w:r>
      <w:r>
        <w:t xml:space="preserve"> version</w:t>
      </w:r>
      <w:r w:rsidR="00506DAA">
        <w:t xml:space="preserve"> 9.1</w:t>
      </w:r>
      <w:bookmarkEnd w:id="1"/>
    </w:p>
    <w:p w:rsidR="009F1186" w:rsidRPr="009F1186" w:rsidRDefault="009F2950" w:rsidP="00506DAA">
      <w:pPr>
        <w:pStyle w:val="LWBullets"/>
        <w:rPr>
          <w:rFonts w:ascii="Palatino-Roman" w:hAnsi="Palatino-Roman" w:cs="Palatino-Roman"/>
          <w:sz w:val="20"/>
          <w:szCs w:val="20"/>
        </w:rPr>
      </w:pPr>
      <w:r w:rsidRPr="009F2950">
        <w:t>Pl</w:t>
      </w:r>
      <w:r w:rsidR="009F1186">
        <w:t>ug the Power end into an outlet.</w:t>
      </w:r>
    </w:p>
    <w:p w:rsidR="009F1186" w:rsidRPr="009F1186" w:rsidRDefault="009F1186" w:rsidP="00506DAA">
      <w:pPr>
        <w:pStyle w:val="LWBullets"/>
        <w:rPr>
          <w:rFonts w:ascii="Palatino-Roman" w:hAnsi="Palatino-Roman" w:cs="Palatino-Roman"/>
          <w:sz w:val="20"/>
          <w:szCs w:val="20"/>
        </w:rPr>
      </w:pPr>
      <w:r>
        <w:t>USB into your computer. (USB 2.0 port, NOT a USB 3.0 port)</w:t>
      </w:r>
    </w:p>
    <w:p w:rsidR="009F2950" w:rsidRPr="00506DAA" w:rsidRDefault="009F1186" w:rsidP="00506DAA">
      <w:pPr>
        <w:pStyle w:val="LWBullets"/>
        <w:rPr>
          <w:rFonts w:ascii="Palatino-Roman" w:hAnsi="Palatino-Roman" w:cs="Palatino-Roman"/>
          <w:sz w:val="20"/>
          <w:szCs w:val="20"/>
        </w:rPr>
      </w:pPr>
      <w:r>
        <w:t>C</w:t>
      </w:r>
      <w:r w:rsidR="009F2950" w:rsidRPr="009F2950">
        <w:t xml:space="preserve">onnect the scan gun. </w:t>
      </w:r>
    </w:p>
    <w:p w:rsidR="00506DAA" w:rsidRPr="00506DAA" w:rsidRDefault="00506DAA" w:rsidP="00506DAA">
      <w:pPr>
        <w:pStyle w:val="LWBullets"/>
        <w:rPr>
          <w:rFonts w:ascii="Palatino-Roman" w:hAnsi="Palatino-Roman" w:cs="Palatino-Roman"/>
          <w:sz w:val="20"/>
          <w:szCs w:val="20"/>
        </w:rPr>
      </w:pPr>
      <w:r>
        <w:t xml:space="preserve">You should see the software automatically start to install: </w:t>
      </w:r>
    </w:p>
    <w:p w:rsidR="00535E63" w:rsidRPr="00535E63" w:rsidRDefault="00741802" w:rsidP="00535E63">
      <w:pPr>
        <w:pStyle w:val="LWBullets"/>
        <w:numPr>
          <w:ilvl w:val="1"/>
          <w:numId w:val="1"/>
        </w:numPr>
        <w:rPr>
          <w:rFonts w:ascii="Palatino-Roman" w:hAnsi="Palatino-Roman" w:cs="Palatino-Roman"/>
          <w:sz w:val="20"/>
          <w:szCs w:val="20"/>
        </w:rPr>
      </w:pPr>
      <w:r>
        <w:t xml:space="preserve">This is standard Windows software for Mobile devices. </w:t>
      </w:r>
      <w:r w:rsidR="00535E63">
        <w:t xml:space="preserve">Please </w:t>
      </w:r>
      <w:r w:rsidR="005E0B8D">
        <w:t>ALLOW</w:t>
      </w:r>
      <w:r w:rsidR="00535E63">
        <w:t xml:space="preserve"> Windows to install this software. If you get any prompts say “yes”/”accept”/”I Agree”/etc….</w:t>
      </w:r>
      <w:r w:rsidR="00535E63">
        <w:rPr>
          <w:rFonts w:ascii="Palatino-Roman" w:hAnsi="Palatino-Roman" w:cs="Palatino-Roman"/>
          <w:sz w:val="20"/>
          <w:szCs w:val="20"/>
        </w:rPr>
        <w:t xml:space="preserve"> Please DO NOT block this software from being installed in any way. </w:t>
      </w:r>
    </w:p>
    <w:p w:rsidR="00506DAA" w:rsidRDefault="00506DAA" w:rsidP="00741802">
      <w:pPr>
        <w:pStyle w:val="LWBullets"/>
        <w:numPr>
          <w:ilvl w:val="0"/>
          <w:numId w:val="0"/>
        </w:numPr>
        <w:ind w:left="720" w:firstLine="720"/>
        <w:rPr>
          <w:rFonts w:ascii="Palatino-Roman" w:hAnsi="Palatino-Roman" w:cs="Palatino-Roman"/>
          <w:sz w:val="20"/>
          <w:szCs w:val="20"/>
        </w:rPr>
      </w:pPr>
      <w:r>
        <w:rPr>
          <w:rFonts w:ascii="Palatino-Roman" w:hAnsi="Palatino-Roman" w:cs="Palatino-Roman"/>
          <w:noProof/>
          <w:sz w:val="20"/>
          <w:szCs w:val="20"/>
        </w:rPr>
        <w:drawing>
          <wp:inline distT="0" distB="0" distL="0" distR="0">
            <wp:extent cx="3124200" cy="12221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22" cy="123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DAA" w:rsidRPr="00741802" w:rsidRDefault="00253A02" w:rsidP="00741802">
      <w:pPr>
        <w:pStyle w:val="LWBullets"/>
      </w:pPr>
      <w:r>
        <w:t xml:space="preserve">Click: </w:t>
      </w:r>
      <w:r w:rsidR="00506DAA" w:rsidRPr="00741802">
        <w:t xml:space="preserve">Start – Search “Windows Mobile Device Center”. </w:t>
      </w:r>
      <w:r w:rsidR="00C4648A" w:rsidRPr="00741802">
        <w:t xml:space="preserve">Open it. </w:t>
      </w:r>
    </w:p>
    <w:p w:rsidR="00741802" w:rsidRDefault="00506DAA" w:rsidP="00466948">
      <w:pPr>
        <w:pStyle w:val="LWBullets"/>
        <w:numPr>
          <w:ilvl w:val="0"/>
          <w:numId w:val="0"/>
        </w:numPr>
        <w:ind w:left="720"/>
        <w:rPr>
          <w:rFonts w:ascii="Palatino-Roman" w:hAnsi="Palatino-Roman" w:cs="Palatino-Roman"/>
          <w:sz w:val="20"/>
          <w:szCs w:val="20"/>
        </w:rPr>
      </w:pPr>
      <w:r>
        <w:rPr>
          <w:rFonts w:ascii="Palatino-Roman" w:hAnsi="Palatino-Roman" w:cs="Palatino-Roman"/>
          <w:noProof/>
          <w:sz w:val="20"/>
          <w:szCs w:val="20"/>
        </w:rPr>
        <w:drawing>
          <wp:inline distT="0" distB="0" distL="0" distR="0">
            <wp:extent cx="2514600" cy="3344721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548" cy="335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802" w:rsidRDefault="00741802" w:rsidP="00741802">
      <w:pPr>
        <w:pStyle w:val="LWBullets"/>
      </w:pPr>
      <w:r>
        <w:t xml:space="preserve">You should see that it has a status of “Connected”. </w:t>
      </w:r>
    </w:p>
    <w:p w:rsidR="00741802" w:rsidRDefault="00741802" w:rsidP="00741802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39624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33" cy="29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802" w:rsidRDefault="00741802" w:rsidP="00741802">
      <w:pPr>
        <w:pStyle w:val="LWBullets"/>
      </w:pPr>
      <w:r>
        <w:t>IF y</w:t>
      </w:r>
      <w:r w:rsidR="00535E63">
        <w:t>ou should see that it has a</w:t>
      </w:r>
      <w:r w:rsidRPr="00741802">
        <w:t xml:space="preserve"> status </w:t>
      </w:r>
      <w:r w:rsidR="00535E63">
        <w:t xml:space="preserve">of </w:t>
      </w:r>
      <w:r w:rsidRPr="00741802">
        <w:t xml:space="preserve">“Not Connected”. </w:t>
      </w:r>
    </w:p>
    <w:p w:rsidR="00741802" w:rsidRPr="009F2950" w:rsidRDefault="00741802" w:rsidP="00741802">
      <w:pPr>
        <w:pStyle w:val="LWBullets"/>
        <w:numPr>
          <w:ilvl w:val="1"/>
          <w:numId w:val="1"/>
        </w:numPr>
      </w:pPr>
      <w:r w:rsidRPr="009F2950">
        <w:t>You may have to “accept” the government warning befo</w:t>
      </w:r>
      <w:r>
        <w:t>re the scan gun will connect</w:t>
      </w:r>
      <w:r w:rsidRPr="009F2950">
        <w:t xml:space="preserve">. (on the </w:t>
      </w:r>
      <w:r>
        <w:t xml:space="preserve">scan </w:t>
      </w:r>
      <w:r w:rsidRPr="009F2950">
        <w:t>gun itself)</w:t>
      </w:r>
    </w:p>
    <w:p w:rsidR="00535E63" w:rsidRPr="00741802" w:rsidRDefault="00741802" w:rsidP="00535E63">
      <w:pPr>
        <w:pStyle w:val="LWBullets"/>
        <w:numPr>
          <w:ilvl w:val="1"/>
          <w:numId w:val="1"/>
        </w:numPr>
      </w:pPr>
      <w:r>
        <w:t xml:space="preserve">Also, it seems to only work with your USB 2.0 port on your computer. (NOT your USB 3.0 port) If unfamiliar with this concept, ask your system administrator for more information. </w:t>
      </w:r>
    </w:p>
    <w:p w:rsidR="00535E63" w:rsidRPr="00506DAA" w:rsidRDefault="00741802" w:rsidP="00535E63">
      <w:pPr>
        <w:pStyle w:val="LWBullets"/>
        <w:numPr>
          <w:ilvl w:val="0"/>
          <w:numId w:val="0"/>
        </w:numPr>
        <w:ind w:left="720" w:firstLine="720"/>
        <w:rPr>
          <w:rFonts w:ascii="Palatino-Roman" w:hAnsi="Palatino-Roman" w:cs="Palatino-Roman"/>
          <w:sz w:val="20"/>
          <w:szCs w:val="20"/>
        </w:rPr>
      </w:pPr>
      <w:r>
        <w:rPr>
          <w:rFonts w:ascii="Palatino-Roman" w:hAnsi="Palatino-Roman" w:cs="Palatino-Roman"/>
          <w:noProof/>
          <w:sz w:val="20"/>
          <w:szCs w:val="20"/>
        </w:rPr>
        <w:drawing>
          <wp:inline distT="0" distB="0" distL="0" distR="0">
            <wp:extent cx="3952875" cy="298524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015" cy="299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E63" w:rsidRDefault="00535E63" w:rsidP="00852453">
      <w:pPr>
        <w:pStyle w:val="LWBullets"/>
      </w:pPr>
      <w:r>
        <w:t>Click</w:t>
      </w:r>
      <w:r w:rsidR="009F2950">
        <w:t>:</w:t>
      </w:r>
      <w:r w:rsidR="009F2950" w:rsidRPr="009F2950">
        <w:t xml:space="preserve"> “Connect without settin</w:t>
      </w:r>
      <w:r w:rsidR="009F2950">
        <w:t>g up your device”</w:t>
      </w:r>
      <w:r>
        <w:t xml:space="preserve">. </w:t>
      </w:r>
    </w:p>
    <w:p w:rsidR="009F2950" w:rsidRDefault="00535E63" w:rsidP="009F2950">
      <w:pPr>
        <w:pStyle w:val="LWBullets"/>
      </w:pPr>
      <w:r>
        <w:t xml:space="preserve">Click: </w:t>
      </w:r>
      <w:r w:rsidR="009F2950" w:rsidRPr="009F2950">
        <w:t>“File Manage</w:t>
      </w:r>
      <w:r w:rsidR="009F2950">
        <w:t xml:space="preserve">ment” - </w:t>
      </w:r>
      <w:r w:rsidR="009F2950" w:rsidRPr="009F2950">
        <w:t>“Browse the contents of your device”</w:t>
      </w:r>
      <w:r>
        <w:t xml:space="preserve">. </w:t>
      </w:r>
    </w:p>
    <w:p w:rsidR="00535E63" w:rsidRDefault="00535E63" w:rsidP="00535E63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3133725" cy="236117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268" cy="236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E63" w:rsidRDefault="00535E63" w:rsidP="00535E63">
      <w:pPr>
        <w:pStyle w:val="LWBullets"/>
      </w:pPr>
      <w:r>
        <w:t>Browse to: “</w:t>
      </w:r>
      <w:r w:rsidR="00466948">
        <w:t>Application</w:t>
      </w:r>
      <w:r>
        <w:t xml:space="preserve">”. </w:t>
      </w:r>
    </w:p>
    <w:p w:rsidR="00535E63" w:rsidRDefault="00BB6301" w:rsidP="00535E63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3562350" cy="866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950" w:rsidRDefault="009F2950" w:rsidP="009F2950">
      <w:pPr>
        <w:pStyle w:val="LWBullets"/>
        <w:numPr>
          <w:ilvl w:val="1"/>
          <w:numId w:val="1"/>
        </w:numPr>
      </w:pPr>
      <w:r>
        <w:t>Delete “</w:t>
      </w:r>
      <w:r w:rsidRPr="009F2950">
        <w:t>YMAProperties.ppc.xml</w:t>
      </w:r>
      <w:r>
        <w:t>”</w:t>
      </w:r>
      <w:r w:rsidR="002665EF">
        <w:t>.</w:t>
      </w:r>
    </w:p>
    <w:p w:rsidR="00080FDD" w:rsidRDefault="00080FDD" w:rsidP="009F2950">
      <w:pPr>
        <w:pStyle w:val="LWBullets"/>
        <w:numPr>
          <w:ilvl w:val="1"/>
          <w:numId w:val="1"/>
        </w:numPr>
      </w:pPr>
      <w:r>
        <w:t>Delete “</w:t>
      </w:r>
      <w:r w:rsidRPr="009F2950">
        <w:t>YantraHostList</w:t>
      </w:r>
      <w:r>
        <w:t>.xml”.</w:t>
      </w:r>
    </w:p>
    <w:p w:rsidR="00D84A8C" w:rsidRDefault="009F2950" w:rsidP="009F2950">
      <w:pPr>
        <w:pStyle w:val="LWBullets"/>
        <w:numPr>
          <w:ilvl w:val="1"/>
          <w:numId w:val="1"/>
        </w:numPr>
      </w:pPr>
      <w:r>
        <w:t>Add “</w:t>
      </w:r>
      <w:r w:rsidRPr="009F2950">
        <w:t>YantraMobileApp_WCE4_5.ARMV4.CAB</w:t>
      </w:r>
      <w:r>
        <w:t>”</w:t>
      </w:r>
      <w:r w:rsidR="002665EF">
        <w:t>.</w:t>
      </w:r>
      <w:r w:rsidR="00D84A8C">
        <w:t xml:space="preserve"> </w:t>
      </w:r>
    </w:p>
    <w:p w:rsidR="009F2950" w:rsidRDefault="00D84A8C" w:rsidP="00D84A8C">
      <w:pPr>
        <w:pStyle w:val="LWBullets"/>
        <w:numPr>
          <w:ilvl w:val="2"/>
          <w:numId w:val="1"/>
        </w:numPr>
      </w:pPr>
      <w:r>
        <w:t>(Drag &amp; Drop the file)</w:t>
      </w:r>
    </w:p>
    <w:p w:rsidR="00D84A8C" w:rsidRDefault="00080FDD" w:rsidP="009F2950">
      <w:pPr>
        <w:pStyle w:val="LWBullets"/>
        <w:numPr>
          <w:ilvl w:val="1"/>
          <w:numId w:val="1"/>
        </w:numPr>
      </w:pPr>
      <w:r>
        <w:t>Add</w:t>
      </w:r>
      <w:r w:rsidR="009F2950">
        <w:t xml:space="preserve"> “</w:t>
      </w:r>
      <w:r w:rsidR="009F2950" w:rsidRPr="009F2950">
        <w:t>YantraHostList.xml</w:t>
      </w:r>
      <w:r w:rsidR="009F2950">
        <w:t>”</w:t>
      </w:r>
      <w:r>
        <w:t xml:space="preserve">. </w:t>
      </w:r>
    </w:p>
    <w:p w:rsidR="009F2950" w:rsidRDefault="00D84A8C" w:rsidP="00D84A8C">
      <w:pPr>
        <w:pStyle w:val="LWBullets"/>
        <w:numPr>
          <w:ilvl w:val="2"/>
          <w:numId w:val="1"/>
        </w:numPr>
      </w:pPr>
      <w:r>
        <w:t>(Drag &amp; Drop the file)</w:t>
      </w:r>
    </w:p>
    <w:p w:rsidR="009F2950" w:rsidRDefault="009F2950" w:rsidP="009F2950">
      <w:pPr>
        <w:pStyle w:val="LWBullets"/>
      </w:pPr>
      <w:r>
        <w:t>Browse to: “</w:t>
      </w:r>
      <w:proofErr w:type="spellStart"/>
      <w:r w:rsidRPr="009F2950">
        <w:t>StartUpCtl</w:t>
      </w:r>
      <w:proofErr w:type="spellEnd"/>
      <w:r>
        <w:t>” – “</w:t>
      </w:r>
      <w:proofErr w:type="spellStart"/>
      <w:r w:rsidRPr="009F2950">
        <w:t>OnRestore</w:t>
      </w:r>
      <w:proofErr w:type="spellEnd"/>
      <w:r>
        <w:t>”:</w:t>
      </w:r>
    </w:p>
    <w:p w:rsidR="00535E63" w:rsidRDefault="00535E63" w:rsidP="00535E63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4867275" cy="990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950" w:rsidRDefault="009F2950" w:rsidP="009F2950">
      <w:pPr>
        <w:pStyle w:val="LWBullets"/>
        <w:numPr>
          <w:ilvl w:val="1"/>
          <w:numId w:val="1"/>
        </w:numPr>
      </w:pPr>
      <w:r>
        <w:t>Delete “</w:t>
      </w:r>
      <w:r w:rsidRPr="009F2950">
        <w:t>YantraMobileAppWCE4.ARMV4.CAB</w:t>
      </w:r>
      <w:r>
        <w:t>”</w:t>
      </w:r>
      <w:r w:rsidR="002665EF">
        <w:t xml:space="preserve">. </w:t>
      </w:r>
    </w:p>
    <w:p w:rsidR="00D84A8C" w:rsidRDefault="009F2950" w:rsidP="009F2950">
      <w:pPr>
        <w:pStyle w:val="LWBullets"/>
        <w:numPr>
          <w:ilvl w:val="1"/>
          <w:numId w:val="1"/>
        </w:numPr>
      </w:pPr>
      <w:r>
        <w:t>Add “</w:t>
      </w:r>
      <w:r w:rsidRPr="009F2950">
        <w:t>YantraMobileApp_WCE4_5.ARMV4.CAB</w:t>
      </w:r>
      <w:r>
        <w:t>”</w:t>
      </w:r>
      <w:r w:rsidR="002665EF">
        <w:t xml:space="preserve">. </w:t>
      </w:r>
    </w:p>
    <w:p w:rsidR="009F2950" w:rsidRDefault="00D84A8C" w:rsidP="00D84A8C">
      <w:pPr>
        <w:pStyle w:val="LWBullets"/>
        <w:numPr>
          <w:ilvl w:val="2"/>
          <w:numId w:val="1"/>
        </w:numPr>
      </w:pPr>
      <w:r>
        <w:t>(Drag &amp; Drop the file)</w:t>
      </w:r>
    </w:p>
    <w:p w:rsidR="00D84A8C" w:rsidRDefault="00080FDD" w:rsidP="009F2950">
      <w:pPr>
        <w:pStyle w:val="LWBullets"/>
        <w:numPr>
          <w:ilvl w:val="1"/>
          <w:numId w:val="1"/>
        </w:numPr>
      </w:pPr>
      <w:r>
        <w:t>Add</w:t>
      </w:r>
      <w:r w:rsidR="009F2950">
        <w:t xml:space="preserve"> “</w:t>
      </w:r>
      <w:r w:rsidR="009F2950" w:rsidRPr="009F2950">
        <w:t>OnRestore.txt</w:t>
      </w:r>
      <w:r w:rsidR="009F2950">
        <w:t>”</w:t>
      </w:r>
      <w:r>
        <w:t xml:space="preserve">. </w:t>
      </w:r>
    </w:p>
    <w:p w:rsidR="00085B2A" w:rsidRDefault="00D84A8C" w:rsidP="00852453">
      <w:pPr>
        <w:pStyle w:val="LWBullets"/>
        <w:numPr>
          <w:ilvl w:val="2"/>
          <w:numId w:val="1"/>
        </w:numPr>
      </w:pPr>
      <w:r>
        <w:t>(Drag &amp; Drop the file)</w:t>
      </w:r>
    </w:p>
    <w:p w:rsidR="002665EF" w:rsidRDefault="002665EF" w:rsidP="002665EF">
      <w:pPr>
        <w:pStyle w:val="LWBullets"/>
      </w:pPr>
      <w:r>
        <w:t xml:space="preserve">Perform a “Cold Boot”. </w:t>
      </w:r>
    </w:p>
    <w:p w:rsidR="002665EF" w:rsidRDefault="002665EF" w:rsidP="002665EF">
      <w:pPr>
        <w:pStyle w:val="LWBullets"/>
      </w:pPr>
      <w:r>
        <w:t xml:space="preserve">Connect to a network. </w:t>
      </w:r>
    </w:p>
    <w:p w:rsidR="00D84A8C" w:rsidRDefault="00D84A8C" w:rsidP="00D84A8C">
      <w:pPr>
        <w:pStyle w:val="LWBullets"/>
        <w:numPr>
          <w:ilvl w:val="1"/>
          <w:numId w:val="1"/>
        </w:numPr>
      </w:pPr>
      <w:r>
        <w:t xml:space="preserve">IF you are using your USFS or BLM wireless network then login like normal. </w:t>
      </w:r>
    </w:p>
    <w:p w:rsidR="00D84A8C" w:rsidRDefault="00D84A8C" w:rsidP="00D84A8C">
      <w:pPr>
        <w:pStyle w:val="LWBullets"/>
        <w:numPr>
          <w:ilvl w:val="1"/>
          <w:numId w:val="1"/>
        </w:numPr>
      </w:pPr>
      <w:r>
        <w:t xml:space="preserve">Otherwise ask your system administrator for another network and have him/her connect your scan gun to this other network. </w:t>
      </w:r>
    </w:p>
    <w:p w:rsidR="002665EF" w:rsidRDefault="002665EF" w:rsidP="002665EF">
      <w:pPr>
        <w:pStyle w:val="LWBullets"/>
      </w:pPr>
      <w:r>
        <w:t xml:space="preserve">Launch the Sterling Mobile Console. </w:t>
      </w:r>
    </w:p>
    <w:p w:rsidR="00A11076" w:rsidRDefault="00B770DD" w:rsidP="00BB6301">
      <w:pPr>
        <w:pStyle w:val="LWBullets"/>
        <w:numPr>
          <w:ilvl w:val="1"/>
          <w:numId w:val="1"/>
        </w:numPr>
      </w:pPr>
      <w:r>
        <w:t>You will see 3</w:t>
      </w:r>
      <w:r w:rsidR="00BB6301">
        <w:t xml:space="preserve"> new </w:t>
      </w:r>
      <w:r>
        <w:t>options for 9.1 environment that you can choose from</w:t>
      </w:r>
      <w:r w:rsidR="00D84A8C">
        <w:t xml:space="preserve"> in the dropdown</w:t>
      </w:r>
      <w:r w:rsidR="002665EF">
        <w:t xml:space="preserve">. </w:t>
      </w:r>
      <w:r>
        <w:t>Select the one you want and</w:t>
      </w:r>
      <w:r w:rsidR="00BB6301">
        <w:t xml:space="preserve"> login with your id.</w:t>
      </w:r>
    </w:p>
    <w:p w:rsidR="00A11076" w:rsidRDefault="00A11076" w:rsidP="00A11076">
      <w:pPr>
        <w:pStyle w:val="LWBullets"/>
        <w:numPr>
          <w:ilvl w:val="2"/>
          <w:numId w:val="1"/>
        </w:numPr>
      </w:pPr>
      <w:r>
        <w:t>QA</w:t>
      </w:r>
    </w:p>
    <w:p w:rsidR="00A11076" w:rsidRDefault="00A11076" w:rsidP="00A11076">
      <w:pPr>
        <w:pStyle w:val="LWBullets"/>
        <w:numPr>
          <w:ilvl w:val="2"/>
          <w:numId w:val="1"/>
        </w:numPr>
      </w:pPr>
      <w:r>
        <w:t>Training</w:t>
      </w:r>
    </w:p>
    <w:p w:rsidR="003D5B44" w:rsidRPr="006466F3" w:rsidRDefault="00A11076" w:rsidP="00A11076">
      <w:pPr>
        <w:pStyle w:val="LWBullets"/>
        <w:numPr>
          <w:ilvl w:val="2"/>
          <w:numId w:val="1"/>
        </w:numPr>
      </w:pPr>
      <w:r>
        <w:t>Prod</w:t>
      </w:r>
      <w:r w:rsidR="000F027B">
        <w:t>uction</w:t>
      </w:r>
      <w:r w:rsidR="00BB6301">
        <w:t xml:space="preserve"> </w:t>
      </w:r>
    </w:p>
    <w:sectPr w:rsidR="003D5B44" w:rsidRPr="006466F3" w:rsidSect="00A4497C">
      <w:headerReference w:type="default" r:id="rId23"/>
      <w:footerReference w:type="default" r:id="rId24"/>
      <w:headerReference w:type="first" r:id="rId25"/>
      <w:footerReference w:type="first" r:id="rId26"/>
      <w:pgSz w:w="12240" w:h="15840"/>
      <w:pgMar w:top="2016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650F" w:rsidRDefault="0058650F" w:rsidP="00FC54E5">
      <w:r>
        <w:separator/>
      </w:r>
    </w:p>
  </w:endnote>
  <w:endnote w:type="continuationSeparator" w:id="0">
    <w:p w:rsidR="0058650F" w:rsidRDefault="0058650F" w:rsidP="00FC5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alatino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 Light">
    <w:altName w:val="Malgun Gothic"/>
    <w:charset w:val="00"/>
    <w:family w:val="auto"/>
    <w:pitch w:val="variable"/>
    <w:sig w:usb0="00000003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2759" w:rsidRPr="007F1C14" w:rsidRDefault="004A2759" w:rsidP="007F1C1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A9466E3" wp14:editId="4F8033DB">
              <wp:simplePos x="0" y="0"/>
              <wp:positionH relativeFrom="column">
                <wp:posOffset>4763135</wp:posOffset>
              </wp:positionH>
              <wp:positionV relativeFrom="paragraph">
                <wp:posOffset>137583</wp:posOffset>
              </wp:positionV>
              <wp:extent cx="1574800" cy="227075"/>
              <wp:effectExtent l="0" t="0" r="0" b="1905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4800" cy="227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A2759" w:rsidRPr="00BD7A84" w:rsidRDefault="004A2759" w:rsidP="00BD7A84">
                          <w:pPr>
                            <w:jc w:val="right"/>
                            <w:rPr>
                              <w:rFonts w:ascii="Helvetica Light" w:hAnsi="Helvetica Light"/>
                              <w:color w:val="009AD9"/>
                            </w:rPr>
                          </w:pPr>
                          <w:r>
                            <w:rPr>
                              <w:rFonts w:ascii="Helvetica Light" w:hAnsi="Helvetica Light"/>
                              <w:noProof/>
                              <w:color w:val="009AD9"/>
                            </w:rPr>
                            <w:fldChar w:fldCharType="begin"/>
                          </w:r>
                          <w:r>
                            <w:rPr>
                              <w:rFonts w:ascii="Helvetica Light" w:hAnsi="Helvetica Light"/>
                              <w:noProof/>
                              <w:color w:val="009AD9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Helvetica Light" w:hAnsi="Helvetica Light"/>
                              <w:noProof/>
                              <w:color w:val="009AD9"/>
                            </w:rPr>
                            <w:fldChar w:fldCharType="separate"/>
                          </w:r>
                          <w:r w:rsidR="00E4048B">
                            <w:rPr>
                              <w:rFonts w:ascii="Helvetica Light" w:hAnsi="Helvetica Light"/>
                              <w:noProof/>
                              <w:color w:val="009AD9"/>
                            </w:rPr>
                            <w:t>3</w:t>
                          </w:r>
                          <w:r>
                            <w:rPr>
                              <w:rFonts w:ascii="Helvetica Light" w:hAnsi="Helvetica Light"/>
                              <w:noProof/>
                              <w:color w:val="009AD9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9466E3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30" type="#_x0000_t202" style="position:absolute;margin-left:375.05pt;margin-top:10.85pt;width:124pt;height:17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" filled="f" stroked="f">
              <v:textbox>
                <w:txbxContent>
                  <w:p w:rsidR="004A2759" w:rsidRPr="00BD7A84" w:rsidRDefault="004A2759" w:rsidP="00BD7A84">
                    <w:pPr>
                      <w:jc w:val="right"/>
                      <w:rPr>
                        <w:rFonts w:ascii="Helvetica Light" w:hAnsi="Helvetica Light"/>
                        <w:color w:val="009AD9"/>
                      </w:rPr>
                    </w:pPr>
                    <w:r>
                      <w:rPr>
                        <w:rFonts w:ascii="Helvetica Light" w:hAnsi="Helvetica Light"/>
                        <w:noProof/>
                        <w:color w:val="009AD9"/>
                      </w:rPr>
                      <w:fldChar w:fldCharType="begin"/>
                    </w:r>
                    <w:r>
                      <w:rPr>
                        <w:rFonts w:ascii="Helvetica Light" w:hAnsi="Helvetica Light"/>
                        <w:noProof/>
                        <w:color w:val="009AD9"/>
                      </w:rPr>
                      <w:instrText xml:space="preserve"> PAGE  \* MERGEFORMAT </w:instrText>
                    </w:r>
                    <w:r>
                      <w:rPr>
                        <w:rFonts w:ascii="Helvetica Light" w:hAnsi="Helvetica Light"/>
                        <w:noProof/>
                        <w:color w:val="009AD9"/>
                      </w:rPr>
                      <w:fldChar w:fldCharType="separate"/>
                    </w:r>
                    <w:r w:rsidR="00E4048B">
                      <w:rPr>
                        <w:rFonts w:ascii="Helvetica Light" w:hAnsi="Helvetica Light"/>
                        <w:noProof/>
                        <w:color w:val="009AD9"/>
                      </w:rPr>
                      <w:t>3</w:t>
                    </w:r>
                    <w:r>
                      <w:rPr>
                        <w:rFonts w:ascii="Helvetica Light" w:hAnsi="Helvetica Light"/>
                        <w:noProof/>
                        <w:color w:val="009AD9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F7034B7" wp14:editId="29DA24CD">
              <wp:simplePos x="0" y="0"/>
              <wp:positionH relativeFrom="column">
                <wp:posOffset>-1155700</wp:posOffset>
              </wp:positionH>
              <wp:positionV relativeFrom="paragraph">
                <wp:posOffset>131445</wp:posOffset>
              </wp:positionV>
              <wp:extent cx="7793355" cy="31369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93355" cy="313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A2759" w:rsidRPr="00DB1546" w:rsidRDefault="004A2759" w:rsidP="00DB1546">
                          <w:pPr>
                            <w:pStyle w:val="LWBodyCopy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15929">
                            <w:rPr>
                              <w:noProof/>
                              <w:sz w:val="20"/>
                              <w:szCs w:val="20"/>
                            </w:rPr>
                            <w:t xml:space="preserve">www.lightwellinc.com  </w:t>
                          </w:r>
                          <w:r w:rsidRPr="00615929">
                            <w:rPr>
                              <w:noProof/>
                              <w:color w:val="007CB9" w:themeColor="accent1"/>
                              <w:sz w:val="20"/>
                              <w:szCs w:val="20"/>
                            </w:rPr>
                            <w:t>|</w:t>
                          </w:r>
                          <w:r w:rsidRPr="00615929">
                            <w:rPr>
                              <w:noProof/>
                              <w:sz w:val="20"/>
                              <w:szCs w:val="20"/>
                            </w:rPr>
                            <w:t xml:space="preserve">  info@lightwellinc.com  </w:t>
                          </w:r>
                          <w:r w:rsidRPr="00615929">
                            <w:rPr>
                              <w:noProof/>
                              <w:color w:val="007CB9" w:themeColor="accent1"/>
                              <w:sz w:val="20"/>
                              <w:szCs w:val="20"/>
                            </w:rPr>
                            <w:t xml:space="preserve">|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North America  +1 (614) 310-2700</w:t>
                          </w:r>
                          <w:r w:rsidRPr="00615929">
                            <w:rPr>
                              <w:noProof/>
                              <w:sz w:val="20"/>
                              <w:szCs w:val="20"/>
                            </w:rPr>
                            <w:t xml:space="preserve">  </w:t>
                          </w:r>
                          <w:r w:rsidRPr="00615929">
                            <w:rPr>
                              <w:noProof/>
                              <w:color w:val="007CB9" w:themeColor="accent1"/>
                              <w:sz w:val="20"/>
                              <w:szCs w:val="20"/>
                            </w:rPr>
                            <w:t xml:space="preserve">|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EMEA +44 (0) 845 226 0979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7034B7" id="Text Box 11" o:spid="_x0000_s1031" type="#_x0000_t202" style="position:absolute;margin-left:-91pt;margin-top:10.35pt;width:613.65pt;height:24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" filled="f" stroked="f">
              <v:textbox>
                <w:txbxContent>
                  <w:p w:rsidR="004A2759" w:rsidRPr="00DB1546" w:rsidRDefault="004A2759" w:rsidP="00DB1546">
                    <w:pPr>
                      <w:pStyle w:val="LWBodyCopy"/>
                      <w:jc w:val="center"/>
                      <w:rPr>
                        <w:sz w:val="20"/>
                        <w:szCs w:val="20"/>
                      </w:rPr>
                    </w:pPr>
                    <w:r w:rsidRPr="00615929">
                      <w:rPr>
                        <w:noProof/>
                        <w:sz w:val="20"/>
                        <w:szCs w:val="20"/>
                      </w:rPr>
                      <w:t xml:space="preserve">www.lightwellinc.com  </w:t>
                    </w:r>
                    <w:r w:rsidRPr="00615929">
                      <w:rPr>
                        <w:noProof/>
                        <w:color w:val="007CB9" w:themeColor="accent1"/>
                        <w:sz w:val="20"/>
                        <w:szCs w:val="20"/>
                      </w:rPr>
                      <w:t>|</w:t>
                    </w:r>
                    <w:r w:rsidRPr="00615929">
                      <w:rPr>
                        <w:noProof/>
                        <w:sz w:val="20"/>
                        <w:szCs w:val="20"/>
                      </w:rPr>
                      <w:t xml:space="preserve">  info@lightwellinc.com  </w:t>
                    </w:r>
                    <w:r w:rsidRPr="00615929">
                      <w:rPr>
                        <w:noProof/>
                        <w:color w:val="007CB9" w:themeColor="accent1"/>
                        <w:sz w:val="20"/>
                        <w:szCs w:val="20"/>
                      </w:rPr>
                      <w:t xml:space="preserve">|  </w:t>
                    </w:r>
                    <w:r>
                      <w:rPr>
                        <w:noProof/>
                        <w:sz w:val="20"/>
                        <w:szCs w:val="20"/>
                      </w:rPr>
                      <w:t>North America  +1 (614) 310-2700</w:t>
                    </w:r>
                    <w:r w:rsidRPr="00615929">
                      <w:rPr>
                        <w:noProof/>
                        <w:sz w:val="20"/>
                        <w:szCs w:val="20"/>
                      </w:rPr>
                      <w:t xml:space="preserve">  </w:t>
                    </w:r>
                    <w:r w:rsidRPr="00615929">
                      <w:rPr>
                        <w:noProof/>
                        <w:color w:val="007CB9" w:themeColor="accent1"/>
                        <w:sz w:val="20"/>
                        <w:szCs w:val="20"/>
                      </w:rPr>
                      <w:t xml:space="preserve">|  </w:t>
                    </w:r>
                    <w:r>
                      <w:rPr>
                        <w:noProof/>
                        <w:sz w:val="20"/>
                        <w:szCs w:val="20"/>
                      </w:rPr>
                      <w:t>EMEA +44 (0) 845 226 0979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FBBD597" wp14:editId="5CC1699B">
              <wp:simplePos x="0" y="0"/>
              <wp:positionH relativeFrom="column">
                <wp:posOffset>-1290955</wp:posOffset>
              </wp:positionH>
              <wp:positionV relativeFrom="paragraph">
                <wp:posOffset>106045</wp:posOffset>
              </wp:positionV>
              <wp:extent cx="8279130" cy="0"/>
              <wp:effectExtent l="0" t="0" r="26670" b="25400"/>
              <wp:wrapNone/>
              <wp:docPr id="16" name="Straight Connector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79130" cy="0"/>
                      </a:xfrm>
                      <a:prstGeom prst="line">
                        <a:avLst/>
                      </a:prstGeom>
                      <a:ln w="6350" cmpd="sng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CD01F95" id="Straight Connector 16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1.65pt,8.35pt" to="550.2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" strokecolor="#7f7f7f [1612]" strokeweight=".5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2759" w:rsidRDefault="004A2759">
    <w:pPr>
      <w:pStyle w:val="Footer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650F" w:rsidRDefault="0058650F" w:rsidP="00FC54E5">
      <w:r>
        <w:separator/>
      </w:r>
    </w:p>
  </w:footnote>
  <w:footnote w:type="continuationSeparator" w:id="0">
    <w:p w:rsidR="0058650F" w:rsidRDefault="0058650F" w:rsidP="00FC54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2759" w:rsidRDefault="004A275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257D4B94" wp14:editId="26072388">
              <wp:simplePos x="0" y="0"/>
              <wp:positionH relativeFrom="column">
                <wp:posOffset>2222500</wp:posOffset>
              </wp:positionH>
              <wp:positionV relativeFrom="paragraph">
                <wp:posOffset>341630</wp:posOffset>
              </wp:positionV>
              <wp:extent cx="5005070" cy="0"/>
              <wp:effectExtent l="0" t="0" r="24130" b="2540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5070" cy="0"/>
                      </a:xfrm>
                      <a:prstGeom prst="line">
                        <a:avLst/>
                      </a:prstGeom>
                      <a:ln w="6350" cmpd="sng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FF7232" id="Straight Connector 10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pt,26.9pt" to="569.1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" strokecolor="#7f7f7f [1612]" strokeweight="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0E1100B5" wp14:editId="1F1626C3">
              <wp:simplePos x="0" y="0"/>
              <wp:positionH relativeFrom="column">
                <wp:posOffset>2146300</wp:posOffset>
              </wp:positionH>
              <wp:positionV relativeFrom="paragraph">
                <wp:posOffset>-65405</wp:posOffset>
              </wp:positionV>
              <wp:extent cx="4164965" cy="321945"/>
              <wp:effectExtent l="0" t="0" r="0" b="8255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64965" cy="321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A2759" w:rsidRPr="00002983" w:rsidRDefault="00313A83" w:rsidP="00313A83">
                          <w:pPr>
                            <w:ind w:left="1440" w:firstLine="720"/>
                            <w:rPr>
                              <w:rFonts w:ascii="Calibri Light" w:hAnsi="Calibri Light"/>
                              <w:color w:val="007CB9" w:themeColor="accent1"/>
                              <w:sz w:val="30"/>
                              <w:szCs w:val="30"/>
                            </w:rPr>
                          </w:pPr>
                          <w:r>
                            <w:t>Upgrading a USFS 8.0 Scan Gun to version 9.1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1100B5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9" type="#_x0000_t202" style="position:absolute;margin-left:169pt;margin-top:-5.15pt;width:327.95pt;height:25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" filled="f" stroked="f">
              <v:textbox>
                <w:txbxContent>
                  <w:p w:rsidR="004A2759" w:rsidRPr="00002983" w:rsidRDefault="00313A83" w:rsidP="00313A83">
                    <w:pPr>
                      <w:ind w:left="1440" w:firstLine="720"/>
                      <w:rPr>
                        <w:rFonts w:ascii="Calibri Light" w:hAnsi="Calibri Light"/>
                        <w:color w:val="007CB9" w:themeColor="accent1"/>
                        <w:sz w:val="30"/>
                        <w:szCs w:val="30"/>
                      </w:rPr>
                    </w:pPr>
                    <w:r>
                      <w:t>Upgrading a USFS 8.0 Scan Gun to version 9.1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9200" behindDoc="1" locked="0" layoutInCell="1" allowOverlap="1" wp14:anchorId="5EEAAE38" wp14:editId="3407C791">
          <wp:simplePos x="0" y="0"/>
          <wp:positionH relativeFrom="column">
            <wp:posOffset>-735965</wp:posOffset>
          </wp:positionH>
          <wp:positionV relativeFrom="paragraph">
            <wp:posOffset>-127000</wp:posOffset>
          </wp:positionV>
          <wp:extent cx="2758676" cy="597535"/>
          <wp:effectExtent l="0" t="0" r="10160" b="1206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ightwell_Horiz_5C_CMYK_modifi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58676" cy="5975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61A35CC2" wp14:editId="0302AF21">
          <wp:simplePos x="0" y="0"/>
          <wp:positionH relativeFrom="column">
            <wp:posOffset>4191000</wp:posOffset>
          </wp:positionH>
          <wp:positionV relativeFrom="paragraph">
            <wp:posOffset>3378200</wp:posOffset>
          </wp:positionV>
          <wp:extent cx="5062855" cy="5067935"/>
          <wp:effectExtent l="0" t="0" r="0" b="12065"/>
          <wp:wrapNone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ightwell_Vert_1C_Black.jpg"/>
                  <pic:cNvPicPr/>
                </pic:nvPicPr>
                <pic:blipFill>
                  <a:blip r:embed="rId2">
                    <a:alphaModFix amt="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2855" cy="5067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2759" w:rsidRDefault="004A2759">
    <w:pPr>
      <w:pStyle w:val="Header"/>
    </w:pPr>
    <w:r>
      <w:rPr>
        <w:noProof/>
      </w:rPr>
      <w:drawing>
        <wp:anchor distT="0" distB="0" distL="114300" distR="114300" simplePos="0" relativeHeight="251663359" behindDoc="1" locked="0" layoutInCell="1" allowOverlap="1" wp14:anchorId="3D6E7833" wp14:editId="5B833C22">
          <wp:simplePos x="0" y="0"/>
          <wp:positionH relativeFrom="column">
            <wp:posOffset>533400</wp:posOffset>
          </wp:positionH>
          <wp:positionV relativeFrom="paragraph">
            <wp:posOffset>1462405</wp:posOffset>
          </wp:positionV>
          <wp:extent cx="9233535" cy="9129512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ightwell_Icon_Horiz_1C_White copy.png"/>
                  <pic:cNvPicPr/>
                </pic:nvPicPr>
                <pic:blipFill>
                  <a:blip r:embed="rId1">
                    <a:alphaModFix amt="8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3535" cy="91295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177BE7"/>
    <w:multiLevelType w:val="hybridMultilevel"/>
    <w:tmpl w:val="126C12FA"/>
    <w:lvl w:ilvl="0" w:tplc="CD06E148">
      <w:start w:val="1"/>
      <w:numFmt w:val="bullet"/>
      <w:lvlText w:val="-"/>
      <w:lvlJc w:val="left"/>
      <w:pPr>
        <w:ind w:left="405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3D3F6053"/>
    <w:multiLevelType w:val="hybridMultilevel"/>
    <w:tmpl w:val="225A36F0"/>
    <w:lvl w:ilvl="0" w:tplc="DC3EE01C">
      <w:start w:val="4"/>
      <w:numFmt w:val="bullet"/>
      <w:lvlText w:val="-"/>
      <w:lvlJc w:val="left"/>
      <w:pPr>
        <w:ind w:left="39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2">
    <w:nsid w:val="4B3201A6"/>
    <w:multiLevelType w:val="hybridMultilevel"/>
    <w:tmpl w:val="8020E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9577D0"/>
    <w:multiLevelType w:val="hybridMultilevel"/>
    <w:tmpl w:val="6060C6A6"/>
    <w:lvl w:ilvl="0" w:tplc="5420AA18">
      <w:start w:val="1"/>
      <w:numFmt w:val="bullet"/>
      <w:pStyle w:val="LWBullets"/>
      <w:lvlText w:val=""/>
      <w:lvlJc w:val="left"/>
      <w:pPr>
        <w:ind w:left="720" w:hanging="360"/>
      </w:pPr>
      <w:rPr>
        <w:rFonts w:ascii="Symbol" w:hAnsi="Symbol" w:hint="default"/>
        <w:color w:val="079AF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5C43DD"/>
    <w:multiLevelType w:val="hybridMultilevel"/>
    <w:tmpl w:val="8020E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12550E"/>
    <w:multiLevelType w:val="hybridMultilevel"/>
    <w:tmpl w:val="F8EAB582"/>
    <w:lvl w:ilvl="0" w:tplc="D340E95C">
      <w:start w:val="1"/>
      <w:numFmt w:val="decimal"/>
      <w:pStyle w:val="LWNumbers"/>
      <w:lvlText w:val="%1."/>
      <w:lvlJc w:val="left"/>
      <w:pPr>
        <w:ind w:left="720" w:hanging="360"/>
      </w:pPr>
      <w:rPr>
        <w:rFonts w:hint="default"/>
        <w:color w:val="0098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activeWritingStyle w:appName="MSWord" w:lang="en-US" w:vendorID="64" w:dllVersion="131078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5C8"/>
    <w:rsid w:val="00002983"/>
    <w:rsid w:val="00005A2A"/>
    <w:rsid w:val="00017250"/>
    <w:rsid w:val="00031F0C"/>
    <w:rsid w:val="00032A1F"/>
    <w:rsid w:val="00080F5B"/>
    <w:rsid w:val="00080FDD"/>
    <w:rsid w:val="00085B2A"/>
    <w:rsid w:val="000B0EA1"/>
    <w:rsid w:val="000C0316"/>
    <w:rsid w:val="000E614B"/>
    <w:rsid w:val="000F027B"/>
    <w:rsid w:val="00103391"/>
    <w:rsid w:val="0010413C"/>
    <w:rsid w:val="00122757"/>
    <w:rsid w:val="00126E4E"/>
    <w:rsid w:val="001270A7"/>
    <w:rsid w:val="00130AF1"/>
    <w:rsid w:val="00183D60"/>
    <w:rsid w:val="00192813"/>
    <w:rsid w:val="001B3370"/>
    <w:rsid w:val="001B5DF9"/>
    <w:rsid w:val="001C7CE3"/>
    <w:rsid w:val="001D5AB4"/>
    <w:rsid w:val="001E536F"/>
    <w:rsid w:val="001F2169"/>
    <w:rsid w:val="00220E9F"/>
    <w:rsid w:val="00253A02"/>
    <w:rsid w:val="002665EF"/>
    <w:rsid w:val="00284DAD"/>
    <w:rsid w:val="002945C8"/>
    <w:rsid w:val="002E15A7"/>
    <w:rsid w:val="002F3A92"/>
    <w:rsid w:val="002F5393"/>
    <w:rsid w:val="002F62F4"/>
    <w:rsid w:val="0030333F"/>
    <w:rsid w:val="00313A83"/>
    <w:rsid w:val="00313AA2"/>
    <w:rsid w:val="00313BAF"/>
    <w:rsid w:val="00335438"/>
    <w:rsid w:val="0033597D"/>
    <w:rsid w:val="00335EFA"/>
    <w:rsid w:val="0034343B"/>
    <w:rsid w:val="00354879"/>
    <w:rsid w:val="00362BFF"/>
    <w:rsid w:val="003845DC"/>
    <w:rsid w:val="00391879"/>
    <w:rsid w:val="003A7DAE"/>
    <w:rsid w:val="003B4AFB"/>
    <w:rsid w:val="003D5B44"/>
    <w:rsid w:val="004075D8"/>
    <w:rsid w:val="0042158A"/>
    <w:rsid w:val="00425BB5"/>
    <w:rsid w:val="00427B29"/>
    <w:rsid w:val="00451013"/>
    <w:rsid w:val="004512BC"/>
    <w:rsid w:val="00463250"/>
    <w:rsid w:val="00466948"/>
    <w:rsid w:val="004773FF"/>
    <w:rsid w:val="004A2759"/>
    <w:rsid w:val="004B199E"/>
    <w:rsid w:val="004C2D42"/>
    <w:rsid w:val="004C36D9"/>
    <w:rsid w:val="004D3833"/>
    <w:rsid w:val="004F64DA"/>
    <w:rsid w:val="005042A6"/>
    <w:rsid w:val="00506DAA"/>
    <w:rsid w:val="0051702A"/>
    <w:rsid w:val="00535E63"/>
    <w:rsid w:val="0054090A"/>
    <w:rsid w:val="005504F4"/>
    <w:rsid w:val="0057591C"/>
    <w:rsid w:val="0058650F"/>
    <w:rsid w:val="00587B3A"/>
    <w:rsid w:val="005A072A"/>
    <w:rsid w:val="005B1F6A"/>
    <w:rsid w:val="005C3F22"/>
    <w:rsid w:val="005D3CE1"/>
    <w:rsid w:val="005D4641"/>
    <w:rsid w:val="005D74A2"/>
    <w:rsid w:val="005E0B8D"/>
    <w:rsid w:val="005F2C00"/>
    <w:rsid w:val="005F5AAD"/>
    <w:rsid w:val="00615929"/>
    <w:rsid w:val="0063638F"/>
    <w:rsid w:val="0063722C"/>
    <w:rsid w:val="00643B52"/>
    <w:rsid w:val="006466F3"/>
    <w:rsid w:val="00653281"/>
    <w:rsid w:val="00654D97"/>
    <w:rsid w:val="00656E13"/>
    <w:rsid w:val="0067384C"/>
    <w:rsid w:val="00676172"/>
    <w:rsid w:val="006A5568"/>
    <w:rsid w:val="006C6ABE"/>
    <w:rsid w:val="006C6C15"/>
    <w:rsid w:val="006D49CF"/>
    <w:rsid w:val="00701F2D"/>
    <w:rsid w:val="00707354"/>
    <w:rsid w:val="00716260"/>
    <w:rsid w:val="007311AF"/>
    <w:rsid w:val="00741802"/>
    <w:rsid w:val="00753BE4"/>
    <w:rsid w:val="00756B5E"/>
    <w:rsid w:val="00760AFC"/>
    <w:rsid w:val="007B6EEC"/>
    <w:rsid w:val="007C7F78"/>
    <w:rsid w:val="007F1C14"/>
    <w:rsid w:val="007F7C1E"/>
    <w:rsid w:val="00802C85"/>
    <w:rsid w:val="0081639C"/>
    <w:rsid w:val="008323B8"/>
    <w:rsid w:val="00834DFE"/>
    <w:rsid w:val="00847482"/>
    <w:rsid w:val="00852453"/>
    <w:rsid w:val="00860956"/>
    <w:rsid w:val="008650DB"/>
    <w:rsid w:val="008A167D"/>
    <w:rsid w:val="008A2428"/>
    <w:rsid w:val="008C5984"/>
    <w:rsid w:val="008E24DD"/>
    <w:rsid w:val="008F3524"/>
    <w:rsid w:val="00902C1E"/>
    <w:rsid w:val="00911970"/>
    <w:rsid w:val="00940D6C"/>
    <w:rsid w:val="009B1637"/>
    <w:rsid w:val="009C3B0F"/>
    <w:rsid w:val="009C3EE9"/>
    <w:rsid w:val="009D2C30"/>
    <w:rsid w:val="009D44F6"/>
    <w:rsid w:val="009D6857"/>
    <w:rsid w:val="009F1186"/>
    <w:rsid w:val="009F294E"/>
    <w:rsid w:val="009F2950"/>
    <w:rsid w:val="009F3A60"/>
    <w:rsid w:val="009F4A77"/>
    <w:rsid w:val="00A0630A"/>
    <w:rsid w:val="00A11076"/>
    <w:rsid w:val="00A11888"/>
    <w:rsid w:val="00A12A15"/>
    <w:rsid w:val="00A305CE"/>
    <w:rsid w:val="00A4497C"/>
    <w:rsid w:val="00A67FD5"/>
    <w:rsid w:val="00A868FE"/>
    <w:rsid w:val="00A92CA7"/>
    <w:rsid w:val="00B01B7B"/>
    <w:rsid w:val="00B07C26"/>
    <w:rsid w:val="00B1012E"/>
    <w:rsid w:val="00B122E7"/>
    <w:rsid w:val="00B34119"/>
    <w:rsid w:val="00B41D85"/>
    <w:rsid w:val="00B716BB"/>
    <w:rsid w:val="00B770DD"/>
    <w:rsid w:val="00BB6301"/>
    <w:rsid w:val="00BD1258"/>
    <w:rsid w:val="00BD7A84"/>
    <w:rsid w:val="00BE4F88"/>
    <w:rsid w:val="00C24E93"/>
    <w:rsid w:val="00C265DC"/>
    <w:rsid w:val="00C26D86"/>
    <w:rsid w:val="00C4648A"/>
    <w:rsid w:val="00C47F82"/>
    <w:rsid w:val="00C553C1"/>
    <w:rsid w:val="00C56404"/>
    <w:rsid w:val="00C71C32"/>
    <w:rsid w:val="00C71EF6"/>
    <w:rsid w:val="00CA5435"/>
    <w:rsid w:val="00CB78BC"/>
    <w:rsid w:val="00CC22D5"/>
    <w:rsid w:val="00CE2BA8"/>
    <w:rsid w:val="00CF10BD"/>
    <w:rsid w:val="00D11663"/>
    <w:rsid w:val="00D12B8C"/>
    <w:rsid w:val="00D252E7"/>
    <w:rsid w:val="00D26D18"/>
    <w:rsid w:val="00D36815"/>
    <w:rsid w:val="00D402C9"/>
    <w:rsid w:val="00D55168"/>
    <w:rsid w:val="00D60CEB"/>
    <w:rsid w:val="00D63DB3"/>
    <w:rsid w:val="00D75C4D"/>
    <w:rsid w:val="00D84A8C"/>
    <w:rsid w:val="00D90E9A"/>
    <w:rsid w:val="00D92F24"/>
    <w:rsid w:val="00D95917"/>
    <w:rsid w:val="00DA74EC"/>
    <w:rsid w:val="00DB1546"/>
    <w:rsid w:val="00DC03E5"/>
    <w:rsid w:val="00DC2196"/>
    <w:rsid w:val="00DC41C9"/>
    <w:rsid w:val="00DE4543"/>
    <w:rsid w:val="00E13E2B"/>
    <w:rsid w:val="00E4048B"/>
    <w:rsid w:val="00E43E7F"/>
    <w:rsid w:val="00E44886"/>
    <w:rsid w:val="00E46C40"/>
    <w:rsid w:val="00E800F7"/>
    <w:rsid w:val="00E81ACB"/>
    <w:rsid w:val="00E86CE2"/>
    <w:rsid w:val="00EB3184"/>
    <w:rsid w:val="00EB3D8F"/>
    <w:rsid w:val="00EB53BC"/>
    <w:rsid w:val="00EC3FE1"/>
    <w:rsid w:val="00EE03C9"/>
    <w:rsid w:val="00EE1724"/>
    <w:rsid w:val="00EE335F"/>
    <w:rsid w:val="00F03953"/>
    <w:rsid w:val="00F04C84"/>
    <w:rsid w:val="00F350EA"/>
    <w:rsid w:val="00F40800"/>
    <w:rsid w:val="00F47F18"/>
    <w:rsid w:val="00F578A4"/>
    <w:rsid w:val="00F677A0"/>
    <w:rsid w:val="00F90D31"/>
    <w:rsid w:val="00F923AC"/>
    <w:rsid w:val="00FB4C2F"/>
    <w:rsid w:val="00FC29C5"/>
    <w:rsid w:val="00FC54E5"/>
    <w:rsid w:val="00FF0464"/>
    <w:rsid w:val="00FF1FD2"/>
    <w:rsid w:val="00FF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D96A9F85-E3C7-428A-86EE-0B3DB8E20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65DC"/>
    <w:rPr>
      <w:rFonts w:ascii="Calibri" w:hAnsi="Calibri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B0E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007CB9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592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A94B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592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850C21" w:themeColor="accent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54E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54E5"/>
  </w:style>
  <w:style w:type="paragraph" w:styleId="Footer">
    <w:name w:val="footer"/>
    <w:basedOn w:val="Normal"/>
    <w:link w:val="FooterChar"/>
    <w:uiPriority w:val="99"/>
    <w:unhideWhenUsed/>
    <w:rsid w:val="00FC54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54E5"/>
  </w:style>
  <w:style w:type="paragraph" w:styleId="BalloonText">
    <w:name w:val="Balloon Text"/>
    <w:basedOn w:val="Normal"/>
    <w:link w:val="BalloonTextChar"/>
    <w:uiPriority w:val="99"/>
    <w:semiHidden/>
    <w:unhideWhenUsed/>
    <w:rsid w:val="00FC54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4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25BB5"/>
    <w:pPr>
      <w:ind w:left="720"/>
      <w:contextualSpacing/>
    </w:pPr>
    <w:rPr>
      <w:rFonts w:ascii="Cambria" w:eastAsia="MS Mincho" w:hAnsi="Cambria" w:cs="Times New Roman"/>
    </w:rPr>
  </w:style>
  <w:style w:type="paragraph" w:styleId="NormalWeb">
    <w:name w:val="Normal (Web)"/>
    <w:basedOn w:val="Normal"/>
    <w:uiPriority w:val="99"/>
    <w:semiHidden/>
    <w:unhideWhenUsed/>
    <w:rsid w:val="0030333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39"/>
    <w:rsid w:val="003033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WHeadline">
    <w:name w:val="LW Headline"/>
    <w:basedOn w:val="Normal"/>
    <w:next w:val="Normal"/>
    <w:qFormat/>
    <w:rsid w:val="002F5393"/>
    <w:rPr>
      <w:rFonts w:ascii="Calibri Light" w:hAnsi="Calibri Light"/>
      <w:color w:val="404040" w:themeColor="text1" w:themeTint="BF"/>
      <w:sz w:val="60"/>
      <w:szCs w:val="68"/>
    </w:rPr>
  </w:style>
  <w:style w:type="paragraph" w:customStyle="1" w:styleId="LWSubhead">
    <w:name w:val="LW Subhead"/>
    <w:basedOn w:val="Normal"/>
    <w:qFormat/>
    <w:rsid w:val="00A4497C"/>
    <w:pPr>
      <w:spacing w:line="276" w:lineRule="auto"/>
    </w:pPr>
    <w:rPr>
      <w:i/>
      <w:iCs/>
      <w:color w:val="007CB9" w:themeColor="accent1"/>
      <w:sz w:val="36"/>
      <w:szCs w:val="30"/>
    </w:rPr>
  </w:style>
  <w:style w:type="paragraph" w:customStyle="1" w:styleId="LWBodyCopy">
    <w:name w:val="LW Body Copy"/>
    <w:basedOn w:val="Normal"/>
    <w:autoRedefine/>
    <w:qFormat/>
    <w:rsid w:val="00E13E2B"/>
    <w:pPr>
      <w:spacing w:line="276" w:lineRule="auto"/>
    </w:pPr>
    <w:rPr>
      <w:color w:val="262626" w:themeColor="text1" w:themeTint="D9"/>
      <w:szCs w:val="18"/>
    </w:rPr>
  </w:style>
  <w:style w:type="paragraph" w:customStyle="1" w:styleId="LWBullets">
    <w:name w:val="LW Bullets"/>
    <w:basedOn w:val="ListParagraph"/>
    <w:autoRedefine/>
    <w:qFormat/>
    <w:rsid w:val="007F7C1E"/>
    <w:pPr>
      <w:numPr>
        <w:numId w:val="1"/>
      </w:numPr>
      <w:spacing w:line="276" w:lineRule="auto"/>
    </w:pPr>
    <w:rPr>
      <w:rFonts w:ascii="Calibri" w:eastAsia="Times New Roman" w:hAnsi="Calibri"/>
      <w:szCs w:val="18"/>
    </w:rPr>
  </w:style>
  <w:style w:type="paragraph" w:customStyle="1" w:styleId="LWNumbers">
    <w:name w:val="LW Numbers"/>
    <w:basedOn w:val="ListParagraph"/>
    <w:qFormat/>
    <w:rsid w:val="00E13E2B"/>
    <w:pPr>
      <w:numPr>
        <w:numId w:val="2"/>
      </w:numPr>
      <w:tabs>
        <w:tab w:val="left" w:pos="630"/>
      </w:tabs>
      <w:spacing w:line="276" w:lineRule="auto"/>
      <w:ind w:left="630" w:hanging="270"/>
    </w:pPr>
    <w:rPr>
      <w:rFonts w:ascii="Calibri" w:eastAsia="Times New Roman" w:hAnsi="Calibri"/>
      <w:color w:val="404040"/>
      <w:szCs w:val="18"/>
    </w:rPr>
  </w:style>
  <w:style w:type="character" w:styleId="Hyperlink">
    <w:name w:val="Hyperlink"/>
    <w:basedOn w:val="DefaultParagraphFont"/>
    <w:uiPriority w:val="99"/>
    <w:rsid w:val="0035487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54879"/>
    <w:pPr>
      <w:spacing w:before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0B0EA1"/>
    <w:rPr>
      <w:rFonts w:asciiTheme="majorHAnsi" w:eastAsiaTheme="majorEastAsia" w:hAnsiTheme="majorHAnsi" w:cstheme="majorBidi"/>
      <w:b/>
      <w:bCs/>
      <w:color w:val="007CB9" w:themeColor="accent1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4773FF"/>
    <w:pPr>
      <w:spacing w:line="276" w:lineRule="auto"/>
      <w:outlineLvl w:val="9"/>
    </w:pPr>
    <w:rPr>
      <w:sz w:val="36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62BFF"/>
    <w:pPr>
      <w:ind w:left="240"/>
    </w:pPr>
    <w:rPr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2BFF"/>
    <w:pPr>
      <w:ind w:left="480"/>
    </w:pPr>
    <w:rPr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62BFF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62BFF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62BFF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62BFF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62BFF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62BFF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86CE2"/>
    <w:rPr>
      <w:color w:val="357C92" w:themeColor="followedHyperlink"/>
      <w:u w:val="single"/>
    </w:rPr>
  </w:style>
  <w:style w:type="paragraph" w:styleId="Title">
    <w:name w:val="Title"/>
    <w:next w:val="Normal"/>
    <w:link w:val="TitleChar"/>
    <w:uiPriority w:val="10"/>
    <w:qFormat/>
    <w:rsid w:val="002F5393"/>
    <w:pPr>
      <w:pBdr>
        <w:bottom w:val="single" w:sz="8" w:space="4" w:color="007CB9" w:themeColor="accent1"/>
      </w:pBdr>
      <w:spacing w:after="300"/>
      <w:contextualSpacing/>
    </w:pPr>
    <w:rPr>
      <w:rFonts w:ascii="Calibri Light" w:eastAsiaTheme="majorEastAsia" w:hAnsi="Calibri Light" w:cstheme="majorBidi"/>
      <w:color w:val="404040" w:themeColor="text1" w:themeTint="BF"/>
      <w:spacing w:val="5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F5393"/>
    <w:rPr>
      <w:rFonts w:ascii="Calibri Light" w:eastAsiaTheme="majorEastAsia" w:hAnsi="Calibri Light" w:cstheme="majorBidi"/>
      <w:color w:val="404040" w:themeColor="text1" w:themeTint="BF"/>
      <w:spacing w:val="5"/>
      <w:kern w:val="28"/>
      <w:sz w:val="48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615929"/>
    <w:rPr>
      <w:rFonts w:asciiTheme="majorHAnsi" w:eastAsiaTheme="majorEastAsia" w:hAnsiTheme="majorHAnsi" w:cstheme="majorBidi"/>
      <w:b/>
      <w:bCs/>
      <w:color w:val="4FA94B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5929"/>
    <w:rPr>
      <w:rFonts w:asciiTheme="majorHAnsi" w:eastAsiaTheme="majorEastAsia" w:hAnsiTheme="majorHAnsi" w:cstheme="majorBidi"/>
      <w:b/>
      <w:bCs/>
      <w:color w:val="850C21" w:themeColor="accent3"/>
    </w:rPr>
  </w:style>
  <w:style w:type="table" w:styleId="MediumShading2-Accent2">
    <w:name w:val="Medium Shading 2 Accent 2"/>
    <w:basedOn w:val="TableNormal"/>
    <w:uiPriority w:val="64"/>
    <w:rsid w:val="0061592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A94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A94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A94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615929"/>
    <w:tblPr>
      <w:tblStyleRowBandSize w:val="1"/>
      <w:tblStyleColBandSize w:val="1"/>
      <w:tblBorders>
        <w:top w:val="single" w:sz="8" w:space="0" w:color="77C174" w:themeColor="accent2" w:themeTint="BF"/>
        <w:left w:val="single" w:sz="8" w:space="0" w:color="77C174" w:themeColor="accent2" w:themeTint="BF"/>
        <w:bottom w:val="single" w:sz="8" w:space="0" w:color="77C174" w:themeColor="accent2" w:themeTint="BF"/>
        <w:right w:val="single" w:sz="8" w:space="0" w:color="77C174" w:themeColor="accent2" w:themeTint="BF"/>
        <w:insideH w:val="single" w:sz="8" w:space="0" w:color="77C17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174" w:themeColor="accent2" w:themeTint="BF"/>
          <w:left w:val="single" w:sz="8" w:space="0" w:color="77C174" w:themeColor="accent2" w:themeTint="BF"/>
          <w:bottom w:val="single" w:sz="8" w:space="0" w:color="77C174" w:themeColor="accent2" w:themeTint="BF"/>
          <w:right w:val="single" w:sz="8" w:space="0" w:color="77C174" w:themeColor="accent2" w:themeTint="BF"/>
          <w:insideH w:val="nil"/>
          <w:insideV w:val="nil"/>
        </w:tcBorders>
        <w:shd w:val="clear" w:color="auto" w:fill="4FA94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174" w:themeColor="accent2" w:themeTint="BF"/>
          <w:left w:val="single" w:sz="8" w:space="0" w:color="77C174" w:themeColor="accent2" w:themeTint="BF"/>
          <w:bottom w:val="single" w:sz="8" w:space="0" w:color="77C174" w:themeColor="accent2" w:themeTint="BF"/>
          <w:right w:val="single" w:sz="8" w:space="0" w:color="77C17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2">
    <w:name w:val="Light List Accent 2"/>
    <w:basedOn w:val="TableNormal"/>
    <w:uiPriority w:val="61"/>
    <w:rsid w:val="00615929"/>
    <w:tblPr>
      <w:tblStyleRowBandSize w:val="1"/>
      <w:tblStyleColBandSize w:val="1"/>
      <w:tblBorders>
        <w:top w:val="single" w:sz="8" w:space="0" w:color="4FA94B" w:themeColor="accent2"/>
        <w:left w:val="single" w:sz="8" w:space="0" w:color="4FA94B" w:themeColor="accent2"/>
        <w:bottom w:val="single" w:sz="8" w:space="0" w:color="4FA94B" w:themeColor="accent2"/>
        <w:right w:val="single" w:sz="8" w:space="0" w:color="4FA94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A94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A94B" w:themeColor="accent2"/>
          <w:left w:val="single" w:sz="8" w:space="0" w:color="4FA94B" w:themeColor="accent2"/>
          <w:bottom w:val="single" w:sz="8" w:space="0" w:color="4FA94B" w:themeColor="accent2"/>
          <w:right w:val="single" w:sz="8" w:space="0" w:color="4FA94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A94B" w:themeColor="accent2"/>
          <w:left w:val="single" w:sz="8" w:space="0" w:color="4FA94B" w:themeColor="accent2"/>
          <w:bottom w:val="single" w:sz="8" w:space="0" w:color="4FA94B" w:themeColor="accent2"/>
          <w:right w:val="single" w:sz="8" w:space="0" w:color="4FA94B" w:themeColor="accent2"/>
        </w:tcBorders>
      </w:tcPr>
    </w:tblStylePr>
    <w:tblStylePr w:type="band1Horz">
      <w:tblPr/>
      <w:tcPr>
        <w:tcBorders>
          <w:top w:val="single" w:sz="8" w:space="0" w:color="4FA94B" w:themeColor="accent2"/>
          <w:left w:val="single" w:sz="8" w:space="0" w:color="4FA94B" w:themeColor="accent2"/>
          <w:bottom w:val="single" w:sz="8" w:space="0" w:color="4FA94B" w:themeColor="accent2"/>
          <w:right w:val="single" w:sz="8" w:space="0" w:color="4FA94B" w:themeColor="accent2"/>
        </w:tcBorders>
      </w:tcPr>
    </w:tblStylePr>
  </w:style>
  <w:style w:type="paragraph" w:styleId="BodyText">
    <w:name w:val="Body Text"/>
    <w:basedOn w:val="Normal"/>
    <w:link w:val="BodyTextChar"/>
    <w:uiPriority w:val="99"/>
    <w:rsid w:val="00D95917"/>
    <w:pPr>
      <w:suppressAutoHyphens/>
      <w:spacing w:after="240"/>
    </w:pPr>
    <w:rPr>
      <w:rFonts w:ascii="Times New Roman" w:eastAsia="Times New Roman" w:hAnsi="Times New Roman" w:cs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D95917"/>
    <w:rPr>
      <w:rFonts w:ascii="Times New Roman" w:eastAsia="Times New Roman" w:hAnsi="Times New Roman" w:cs="Times New Roman"/>
      <w:sz w:val="22"/>
      <w:szCs w:val="20"/>
    </w:rPr>
  </w:style>
  <w:style w:type="paragraph" w:styleId="BodyText2">
    <w:name w:val="Body Text 2"/>
    <w:basedOn w:val="Normal"/>
    <w:link w:val="BodyText2Char"/>
    <w:uiPriority w:val="99"/>
    <w:rsid w:val="00D95917"/>
    <w:pPr>
      <w:suppressAutoHyphens/>
      <w:spacing w:after="120" w:line="48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rsid w:val="00D95917"/>
    <w:rPr>
      <w:rFonts w:ascii="Times New Roman" w:eastAsia="Times New Roman" w:hAnsi="Times New Roman" w:cs="Times New Roman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2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\Desktop\Lightwell%20Brand\Lightwell%20Identity%20Pack%20for%20Team\Master%20Word%20Templates\Lightwell_Proposal_SOW_Template.dotx" TargetMode="External"/></Relationships>
</file>

<file path=word/theme/theme1.xml><?xml version="1.0" encoding="utf-8"?>
<a:theme xmlns:a="http://schemas.openxmlformats.org/drawingml/2006/main" name="Lightwell-Color-Theme-2014-master">
  <a:themeElements>
    <a:clrScheme name="Lightwell Color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07CB9"/>
      </a:accent1>
      <a:accent2>
        <a:srgbClr val="4FA94B"/>
      </a:accent2>
      <a:accent3>
        <a:srgbClr val="850C21"/>
      </a:accent3>
      <a:accent4>
        <a:srgbClr val="F7BF32"/>
      </a:accent4>
      <a:accent5>
        <a:srgbClr val="404040"/>
      </a:accent5>
      <a:accent6>
        <a:srgbClr val="808080"/>
      </a:accent6>
      <a:hlink>
        <a:srgbClr val="2B788F"/>
      </a:hlink>
      <a:folHlink>
        <a:srgbClr val="357C92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6F96E96-F4A1-4FD5-8C28-129675436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Lightwell_Proposal_SOW_Template.dotx</Template>
  <TotalTime>1020</TotalTime>
  <Pages>1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Groenewold</dc:creator>
  <cp:keywords/>
  <dc:description/>
  <cp:lastModifiedBy>Andrew Groenewold</cp:lastModifiedBy>
  <cp:revision>92</cp:revision>
  <cp:lastPrinted>2014-04-25T02:09:00Z</cp:lastPrinted>
  <dcterms:created xsi:type="dcterms:W3CDTF">2014-05-12T17:06:00Z</dcterms:created>
  <dcterms:modified xsi:type="dcterms:W3CDTF">2015-01-28T04:57:00Z</dcterms:modified>
</cp:coreProperties>
</file>